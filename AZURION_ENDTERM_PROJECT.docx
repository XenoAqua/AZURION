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36BEE" w14:textId="6DD52A4C" w:rsidR="00096F20" w:rsidRPr="00FD2424" w:rsidRDefault="00096F20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25C487B1" w14:textId="7F96624B" w:rsidR="006F61DF" w:rsidRPr="00FD2424" w:rsidRDefault="006F61DF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4745E503" w14:textId="5F6F710A" w:rsidR="006F61DF" w:rsidRPr="00FD2424" w:rsidRDefault="006F61DF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6356C220" w14:textId="12622FBA" w:rsidR="006F61DF" w:rsidRPr="00FD2424" w:rsidRDefault="006F61DF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03F47ABE" w14:textId="2AE43E92" w:rsidR="00377B78" w:rsidRDefault="00377B78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114133FE" w14:textId="77777777" w:rsidR="00377B78" w:rsidRPr="00FD2424" w:rsidRDefault="00377B78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2971CCED" w14:textId="4F6B487B" w:rsidR="006F61DF" w:rsidRPr="00FD2424" w:rsidRDefault="00FD2424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  <w:r>
        <w:rPr>
          <w:rFonts w:ascii="Verdana" w:hAnsi="Verdana" w:cs="Times New Roman"/>
          <w:sz w:val="24"/>
          <w:szCs w:val="24"/>
        </w:rPr>
        <w:t>“</w:t>
      </w:r>
      <w:r w:rsidR="00051DA5">
        <w:rPr>
          <w:rFonts w:ascii="Verdana" w:hAnsi="Verdana" w:cs="Times New Roman"/>
          <w:b/>
          <w:bCs/>
          <w:sz w:val="24"/>
          <w:szCs w:val="24"/>
        </w:rPr>
        <w:t>AZURION RHYTHM GAME</w:t>
      </w:r>
      <w:r w:rsidR="00C66277">
        <w:rPr>
          <w:rFonts w:ascii="Verdana" w:hAnsi="Verdana" w:cs="Times New Roman"/>
          <w:b/>
          <w:bCs/>
          <w:sz w:val="24"/>
          <w:szCs w:val="24"/>
        </w:rPr>
        <w:t xml:space="preserve"> MANAGEMENT SYSTEM</w:t>
      </w:r>
      <w:r w:rsidR="00377B78">
        <w:rPr>
          <w:rFonts w:ascii="Verdana" w:hAnsi="Verdana" w:cs="Times New Roman"/>
          <w:sz w:val="24"/>
          <w:szCs w:val="24"/>
        </w:rPr>
        <w:t xml:space="preserve">” </w:t>
      </w:r>
    </w:p>
    <w:p w14:paraId="38478A89" w14:textId="55158C96" w:rsidR="006F61DF" w:rsidRDefault="006F61DF" w:rsidP="00377B78">
      <w:pPr>
        <w:pStyle w:val="NoSpacing"/>
        <w:rPr>
          <w:rFonts w:ascii="Verdana" w:hAnsi="Verdana" w:cs="Times New Roman"/>
          <w:sz w:val="24"/>
          <w:szCs w:val="24"/>
        </w:rPr>
      </w:pPr>
    </w:p>
    <w:p w14:paraId="36BF2DDC" w14:textId="77777777" w:rsidR="00377B78" w:rsidRPr="00FD2424" w:rsidRDefault="00377B78" w:rsidP="00377B78">
      <w:pPr>
        <w:pStyle w:val="NoSpacing"/>
        <w:rPr>
          <w:rFonts w:ascii="Verdana" w:hAnsi="Verdana" w:cs="Times New Roman"/>
          <w:sz w:val="24"/>
          <w:szCs w:val="24"/>
        </w:rPr>
      </w:pPr>
    </w:p>
    <w:p w14:paraId="083F4AF8" w14:textId="77777777" w:rsidR="006F61DF" w:rsidRPr="00FD2424" w:rsidRDefault="006F61DF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61954AE5" w14:textId="280B8931" w:rsidR="006F61DF" w:rsidRPr="00FD2424" w:rsidRDefault="006F61DF" w:rsidP="00FD2424">
      <w:pPr>
        <w:pStyle w:val="NoSpacing"/>
        <w:jc w:val="center"/>
        <w:rPr>
          <w:rFonts w:ascii="Verdana" w:hAnsi="Verdana" w:cs="Times New Roman"/>
          <w:sz w:val="24"/>
          <w:szCs w:val="24"/>
        </w:rPr>
      </w:pPr>
      <w:r w:rsidRPr="00FD2424">
        <w:rPr>
          <w:rFonts w:ascii="Verdana" w:hAnsi="Verdana" w:cs="Times New Roman"/>
          <w:sz w:val="24"/>
          <w:szCs w:val="24"/>
        </w:rPr>
        <w:t xml:space="preserve">A </w:t>
      </w:r>
      <w:r w:rsidR="00D904F3">
        <w:rPr>
          <w:rFonts w:ascii="Verdana" w:hAnsi="Verdana" w:cs="Times New Roman"/>
          <w:sz w:val="24"/>
          <w:szCs w:val="24"/>
        </w:rPr>
        <w:t xml:space="preserve">Database </w:t>
      </w:r>
      <w:r w:rsidRPr="00FD2424">
        <w:rPr>
          <w:rFonts w:ascii="Verdana" w:hAnsi="Verdana" w:cs="Times New Roman"/>
          <w:sz w:val="24"/>
          <w:szCs w:val="24"/>
        </w:rPr>
        <w:t>System Design Project</w:t>
      </w:r>
    </w:p>
    <w:p w14:paraId="4D91C800" w14:textId="6CB298EA" w:rsidR="006F61DF" w:rsidRPr="00FD2424" w:rsidRDefault="006F61DF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1AA13EF3" w14:textId="36F8A028" w:rsidR="006F61DF" w:rsidRPr="00FD2424" w:rsidRDefault="006F61DF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79F79A38" w14:textId="77777777" w:rsidR="00377B78" w:rsidRPr="00FD2424" w:rsidRDefault="00377B78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36312391" w14:textId="6183C1DD" w:rsidR="006F61DF" w:rsidRPr="00FD2424" w:rsidRDefault="006F61DF" w:rsidP="006F61DF">
      <w:pPr>
        <w:pStyle w:val="NoSpacing"/>
        <w:jc w:val="center"/>
        <w:rPr>
          <w:rFonts w:ascii="Verdana" w:hAnsi="Verdana" w:cs="Times New Roman"/>
          <w:i/>
          <w:iCs/>
          <w:sz w:val="24"/>
          <w:szCs w:val="24"/>
        </w:rPr>
      </w:pPr>
      <w:r w:rsidRPr="00FD2424">
        <w:rPr>
          <w:rFonts w:ascii="Verdana" w:hAnsi="Verdana" w:cs="Times New Roman"/>
          <w:i/>
          <w:iCs/>
          <w:sz w:val="24"/>
          <w:szCs w:val="24"/>
        </w:rPr>
        <w:t>Submitted in Partial Fulfillment of the Requirements for</w:t>
      </w:r>
    </w:p>
    <w:p w14:paraId="32F2481F" w14:textId="7F3B0D64" w:rsidR="006F61DF" w:rsidRPr="00FD2424" w:rsidRDefault="006F61DF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  <w:r w:rsidRPr="00FD2424">
        <w:rPr>
          <w:rFonts w:ascii="Verdana" w:hAnsi="Verdana" w:cs="Times New Roman"/>
          <w:sz w:val="24"/>
          <w:szCs w:val="24"/>
        </w:rPr>
        <w:t>IT</w:t>
      </w:r>
      <w:r w:rsidR="00D904F3">
        <w:rPr>
          <w:rFonts w:ascii="Verdana" w:hAnsi="Verdana" w:cs="Times New Roman"/>
          <w:sz w:val="24"/>
          <w:szCs w:val="24"/>
        </w:rPr>
        <w:t>IMT</w:t>
      </w:r>
      <w:r w:rsidRPr="00FD2424">
        <w:rPr>
          <w:rFonts w:ascii="Verdana" w:hAnsi="Verdana" w:cs="Times New Roman"/>
          <w:sz w:val="24"/>
          <w:szCs w:val="24"/>
        </w:rPr>
        <w:t xml:space="preserve"> (</w:t>
      </w:r>
      <w:r w:rsidR="00D904F3">
        <w:rPr>
          <w:rFonts w:ascii="Verdana" w:hAnsi="Verdana" w:cs="Times New Roman"/>
          <w:sz w:val="24"/>
          <w:szCs w:val="24"/>
        </w:rPr>
        <w:t>Information Management)</w:t>
      </w:r>
      <w:r w:rsidRPr="00FD2424">
        <w:rPr>
          <w:rFonts w:ascii="Verdana" w:hAnsi="Verdana" w:cs="Times New Roman"/>
          <w:sz w:val="24"/>
          <w:szCs w:val="24"/>
        </w:rPr>
        <w:t xml:space="preserve"> and for the program of</w:t>
      </w:r>
    </w:p>
    <w:p w14:paraId="0A52EA46" w14:textId="7577CAAC" w:rsidR="006F61DF" w:rsidRPr="00FD2424" w:rsidRDefault="006F61DF" w:rsidP="006F61DF">
      <w:pPr>
        <w:pStyle w:val="NoSpacing"/>
        <w:jc w:val="center"/>
        <w:rPr>
          <w:rFonts w:ascii="Verdana" w:hAnsi="Verdana" w:cs="Times New Roman"/>
          <w:b/>
          <w:bCs/>
          <w:sz w:val="24"/>
          <w:szCs w:val="24"/>
        </w:rPr>
      </w:pPr>
      <w:r w:rsidRPr="00FD2424">
        <w:rPr>
          <w:rFonts w:ascii="Verdana" w:hAnsi="Verdana" w:cs="Times New Roman"/>
          <w:b/>
          <w:bCs/>
          <w:sz w:val="24"/>
          <w:szCs w:val="24"/>
        </w:rPr>
        <w:t>BACHELOR OF SCIENCE IN INFORMATION TECHNOLOGY</w:t>
      </w:r>
    </w:p>
    <w:p w14:paraId="4BF69BAF" w14:textId="292A7575" w:rsidR="006F61DF" w:rsidRPr="00FD2424" w:rsidRDefault="006F61DF" w:rsidP="00FD2424">
      <w:pPr>
        <w:pStyle w:val="NoSpacing"/>
        <w:jc w:val="center"/>
        <w:rPr>
          <w:rFonts w:ascii="Verdana" w:hAnsi="Verdana" w:cs="Times New Roman"/>
          <w:sz w:val="24"/>
          <w:szCs w:val="24"/>
        </w:rPr>
      </w:pPr>
      <w:r w:rsidRPr="00FD2424">
        <w:rPr>
          <w:rFonts w:ascii="Verdana" w:hAnsi="Verdana" w:cs="Times New Roman"/>
          <w:sz w:val="24"/>
          <w:szCs w:val="24"/>
        </w:rPr>
        <w:t xml:space="preserve">Carlos Hilado Memorial State University – </w:t>
      </w:r>
      <w:proofErr w:type="spellStart"/>
      <w:r w:rsidRPr="00FD2424">
        <w:rPr>
          <w:rFonts w:ascii="Verdana" w:hAnsi="Verdana" w:cs="Times New Roman"/>
          <w:sz w:val="24"/>
          <w:szCs w:val="24"/>
        </w:rPr>
        <w:t>Alijis</w:t>
      </w:r>
      <w:proofErr w:type="spellEnd"/>
      <w:r w:rsidRPr="00FD2424">
        <w:rPr>
          <w:rFonts w:ascii="Verdana" w:hAnsi="Verdana" w:cs="Times New Roman"/>
          <w:sz w:val="24"/>
          <w:szCs w:val="24"/>
        </w:rPr>
        <w:t xml:space="preserve"> Campus</w:t>
      </w:r>
    </w:p>
    <w:p w14:paraId="4EBF736C" w14:textId="77777777" w:rsidR="006F61DF" w:rsidRPr="00FD2424" w:rsidRDefault="006F61DF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21BBD0D3" w14:textId="77777777" w:rsidR="006F61DF" w:rsidRPr="00FD2424" w:rsidRDefault="006F61DF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3D46F948" w14:textId="77777777" w:rsidR="006F61DF" w:rsidRPr="00FD2424" w:rsidRDefault="006F61DF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66D615B2" w14:textId="3DAF246C" w:rsidR="006F61DF" w:rsidRPr="00FD2424" w:rsidRDefault="006F61DF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03152911" w14:textId="77777777" w:rsidR="006F61DF" w:rsidRPr="00FD2424" w:rsidRDefault="006F61DF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51893CE6" w14:textId="0F6F14C1" w:rsidR="006F61DF" w:rsidRPr="00FD2424" w:rsidRDefault="006F61DF" w:rsidP="00FD2424">
      <w:pPr>
        <w:pStyle w:val="NoSpacing"/>
        <w:jc w:val="center"/>
        <w:rPr>
          <w:rFonts w:ascii="Verdana" w:hAnsi="Verdana" w:cs="Times New Roman"/>
          <w:sz w:val="24"/>
          <w:szCs w:val="24"/>
        </w:rPr>
      </w:pPr>
      <w:r w:rsidRPr="00FD2424">
        <w:rPr>
          <w:rFonts w:ascii="Verdana" w:hAnsi="Verdana" w:cs="Times New Roman"/>
          <w:sz w:val="24"/>
          <w:szCs w:val="24"/>
        </w:rPr>
        <w:t xml:space="preserve">Submitted </w:t>
      </w:r>
      <w:r w:rsidR="00FD2424" w:rsidRPr="00FD2424">
        <w:rPr>
          <w:rFonts w:ascii="Verdana" w:hAnsi="Verdana" w:cs="Times New Roman"/>
          <w:sz w:val="24"/>
          <w:szCs w:val="24"/>
        </w:rPr>
        <w:t>b</w:t>
      </w:r>
      <w:r w:rsidRPr="00FD2424">
        <w:rPr>
          <w:rFonts w:ascii="Verdana" w:hAnsi="Verdana" w:cs="Times New Roman"/>
          <w:sz w:val="24"/>
          <w:szCs w:val="24"/>
        </w:rPr>
        <w:t>y:</w:t>
      </w:r>
    </w:p>
    <w:p w14:paraId="18F227A9" w14:textId="0C9931B9" w:rsidR="006F61DF" w:rsidRPr="00FD2424" w:rsidRDefault="006F61DF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6C154DB0" w14:textId="2447F40C" w:rsidR="00FD2424" w:rsidRPr="00377B78" w:rsidRDefault="00006B7D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  <w:r>
        <w:rPr>
          <w:rFonts w:ascii="Verdana" w:hAnsi="Verdana" w:cs="Times New Roman"/>
          <w:sz w:val="24"/>
          <w:szCs w:val="24"/>
        </w:rPr>
        <w:t xml:space="preserve">Trayfalgar, Jan </w:t>
      </w:r>
      <w:r w:rsidR="00901526">
        <w:rPr>
          <w:rFonts w:ascii="Verdana" w:hAnsi="Verdana" w:cs="Times New Roman"/>
          <w:sz w:val="24"/>
          <w:szCs w:val="24"/>
        </w:rPr>
        <w:t>Greoli</w:t>
      </w:r>
    </w:p>
    <w:p w14:paraId="1CE84BA6" w14:textId="6ABBD47F" w:rsidR="006F61DF" w:rsidRPr="00377B78" w:rsidRDefault="00901526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  <w:r>
        <w:rPr>
          <w:rFonts w:ascii="Verdana" w:hAnsi="Verdana" w:cs="Times New Roman"/>
          <w:sz w:val="24"/>
          <w:szCs w:val="24"/>
        </w:rPr>
        <w:t xml:space="preserve">Judar, Ashley Kate </w:t>
      </w:r>
    </w:p>
    <w:p w14:paraId="33F4A25A" w14:textId="2C9A22CD" w:rsidR="006F61DF" w:rsidRPr="00377B78" w:rsidRDefault="00901526" w:rsidP="00FD2424">
      <w:pPr>
        <w:pStyle w:val="NoSpacing"/>
        <w:jc w:val="center"/>
        <w:rPr>
          <w:rFonts w:ascii="Verdana" w:hAnsi="Verdana" w:cs="Times New Roman"/>
          <w:sz w:val="24"/>
          <w:szCs w:val="24"/>
        </w:rPr>
      </w:pPr>
      <w:proofErr w:type="spellStart"/>
      <w:r>
        <w:rPr>
          <w:rFonts w:ascii="Verdana" w:hAnsi="Verdana" w:cs="Times New Roman"/>
          <w:sz w:val="24"/>
          <w:szCs w:val="24"/>
        </w:rPr>
        <w:t>Rebatado</w:t>
      </w:r>
      <w:proofErr w:type="spellEnd"/>
      <w:r>
        <w:rPr>
          <w:rFonts w:ascii="Verdana" w:hAnsi="Verdana" w:cs="Times New Roman"/>
          <w:sz w:val="24"/>
          <w:szCs w:val="24"/>
        </w:rPr>
        <w:t xml:space="preserve">, </w:t>
      </w:r>
      <w:r w:rsidR="00472DED">
        <w:rPr>
          <w:rFonts w:ascii="Verdana" w:hAnsi="Verdana" w:cs="Times New Roman"/>
          <w:sz w:val="24"/>
          <w:szCs w:val="24"/>
        </w:rPr>
        <w:t>K</w:t>
      </w:r>
      <w:r>
        <w:rPr>
          <w:rFonts w:ascii="Verdana" w:hAnsi="Verdana" w:cs="Times New Roman"/>
          <w:sz w:val="24"/>
          <w:szCs w:val="24"/>
        </w:rPr>
        <w:t>evin</w:t>
      </w:r>
    </w:p>
    <w:p w14:paraId="482FA0D4" w14:textId="6639D03C" w:rsidR="00FD2424" w:rsidRPr="00FD2424" w:rsidRDefault="00FD2424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52F68B3A" w14:textId="57480C75" w:rsidR="00FD2424" w:rsidRPr="00FD2424" w:rsidRDefault="00FD2424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0212BCEC" w14:textId="35D65DFF" w:rsidR="00FD2424" w:rsidRPr="00FD2424" w:rsidRDefault="00FD2424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7BE0E11D" w14:textId="7D2921CC" w:rsidR="00FD2424" w:rsidRPr="00FD2424" w:rsidRDefault="00FD2424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2E029083" w14:textId="77777777" w:rsidR="00FD2424" w:rsidRPr="00FD2424" w:rsidRDefault="00FD2424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4B0532B5" w14:textId="7453FB8A" w:rsidR="006F61DF" w:rsidRPr="00FD2424" w:rsidRDefault="00FD2424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  <w:r w:rsidRPr="00FD2424">
        <w:rPr>
          <w:rFonts w:ascii="Verdana" w:hAnsi="Verdana" w:cs="Times New Roman"/>
          <w:sz w:val="24"/>
          <w:szCs w:val="24"/>
        </w:rPr>
        <w:t>Submitted to:</w:t>
      </w:r>
    </w:p>
    <w:p w14:paraId="217725B1" w14:textId="337BE683" w:rsidR="006F61DF" w:rsidRPr="00FD2424" w:rsidRDefault="006F61DF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3347047C" w14:textId="3E1D1839" w:rsidR="00FD2424" w:rsidRDefault="00FD2424" w:rsidP="006F61DF">
      <w:pPr>
        <w:pStyle w:val="NoSpacing"/>
        <w:jc w:val="center"/>
        <w:rPr>
          <w:rFonts w:ascii="Verdana" w:hAnsi="Verdana" w:cs="Times New Roman"/>
          <w:b/>
          <w:bCs/>
          <w:sz w:val="24"/>
          <w:szCs w:val="24"/>
        </w:rPr>
      </w:pPr>
      <w:r w:rsidRPr="00FD2424">
        <w:rPr>
          <w:rFonts w:ascii="Verdana" w:hAnsi="Verdana" w:cs="Times New Roman"/>
          <w:b/>
          <w:bCs/>
          <w:sz w:val="24"/>
          <w:szCs w:val="24"/>
        </w:rPr>
        <w:t>MARK JARUS TALANQUINES, MIT</w:t>
      </w:r>
    </w:p>
    <w:p w14:paraId="7D3714AD" w14:textId="7FBD1080" w:rsidR="00FD2424" w:rsidRPr="00FD2424" w:rsidRDefault="00FD2424" w:rsidP="006F61DF">
      <w:pPr>
        <w:pStyle w:val="NoSpacing"/>
        <w:jc w:val="center"/>
        <w:rPr>
          <w:rFonts w:ascii="Verdana" w:hAnsi="Verdana" w:cs="Times New Roman"/>
          <w:i/>
          <w:iCs/>
          <w:sz w:val="24"/>
          <w:szCs w:val="24"/>
        </w:rPr>
      </w:pPr>
      <w:r>
        <w:rPr>
          <w:rFonts w:ascii="Verdana" w:hAnsi="Verdana" w:cs="Times New Roman"/>
          <w:i/>
          <w:iCs/>
          <w:sz w:val="24"/>
          <w:szCs w:val="24"/>
        </w:rPr>
        <w:t>Subject Professor</w:t>
      </w:r>
    </w:p>
    <w:p w14:paraId="05ECFD52" w14:textId="64A2D4C1" w:rsidR="00FD2424" w:rsidRPr="00FD2424" w:rsidRDefault="00FD2424" w:rsidP="00FD2424">
      <w:pPr>
        <w:pStyle w:val="NoSpacing"/>
        <w:rPr>
          <w:rFonts w:ascii="Verdana" w:hAnsi="Verdana" w:cs="Times New Roman"/>
          <w:sz w:val="24"/>
          <w:szCs w:val="24"/>
        </w:rPr>
      </w:pPr>
    </w:p>
    <w:p w14:paraId="55C8D8A3" w14:textId="152BCDF8" w:rsidR="00FD2424" w:rsidRPr="00FD2424" w:rsidRDefault="00FD2424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4C895406" w14:textId="4B69351C" w:rsidR="00FD2424" w:rsidRPr="00FD2424" w:rsidRDefault="00FD2424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1E273F3A" w14:textId="62B1558E" w:rsidR="00FD2424" w:rsidRPr="00FD2424" w:rsidRDefault="00FD2424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482C1F59" w14:textId="77777777" w:rsidR="00FD2424" w:rsidRPr="00FD2424" w:rsidRDefault="00FD2424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1A84F3FF" w14:textId="3B301186" w:rsidR="006F61DF" w:rsidRPr="00FD2424" w:rsidRDefault="006F61DF" w:rsidP="00FD2424">
      <w:pPr>
        <w:pStyle w:val="NoSpacing"/>
        <w:jc w:val="center"/>
        <w:rPr>
          <w:rFonts w:ascii="Verdana" w:hAnsi="Verdana" w:cs="Times New Roman"/>
          <w:sz w:val="24"/>
          <w:szCs w:val="24"/>
        </w:rPr>
      </w:pPr>
      <w:r w:rsidRPr="00FD2424">
        <w:rPr>
          <w:rFonts w:ascii="Verdana" w:hAnsi="Verdana" w:cs="Times New Roman"/>
          <w:sz w:val="24"/>
          <w:szCs w:val="24"/>
        </w:rPr>
        <w:t>A.Y. 202</w:t>
      </w:r>
      <w:r w:rsidR="00FD2424">
        <w:rPr>
          <w:rFonts w:ascii="Verdana" w:hAnsi="Verdana" w:cs="Times New Roman"/>
          <w:sz w:val="24"/>
          <w:szCs w:val="24"/>
        </w:rPr>
        <w:t>4</w:t>
      </w:r>
      <w:r w:rsidRPr="00FD2424">
        <w:rPr>
          <w:rFonts w:ascii="Verdana" w:hAnsi="Verdana" w:cs="Times New Roman"/>
          <w:sz w:val="24"/>
          <w:szCs w:val="24"/>
        </w:rPr>
        <w:t>-202</w:t>
      </w:r>
      <w:r w:rsidR="00FD2424">
        <w:rPr>
          <w:rFonts w:ascii="Verdana" w:hAnsi="Verdana" w:cs="Times New Roman"/>
          <w:sz w:val="24"/>
          <w:szCs w:val="24"/>
        </w:rPr>
        <w:t>5</w:t>
      </w:r>
    </w:p>
    <w:p w14:paraId="799143FE" w14:textId="77777777" w:rsidR="006F61DF" w:rsidRPr="00FD2424" w:rsidRDefault="006F61DF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51507B60" w14:textId="64CFBA72" w:rsidR="006F61DF" w:rsidRDefault="006F61DF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10309629" w14:textId="32FD6834" w:rsidR="00377B78" w:rsidRDefault="00377B78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3E936D68" w14:textId="38D8F271" w:rsidR="00377B78" w:rsidRDefault="00377B78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75D9B3B6" w14:textId="177DA234" w:rsidR="00377B78" w:rsidRDefault="00377B78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49C45585" w14:textId="0C11A4BD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1BE99CD6" w14:textId="6C327DBB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680E4D6B" w14:textId="07BCDDA9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7390636C" w14:textId="05432DEF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06F70B04" w14:textId="388015FE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2F1C9E73" w14:textId="77777777" w:rsidR="003A39BD" w:rsidRDefault="003A39BD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62CC60FE" w14:textId="77777777" w:rsidR="003A39BD" w:rsidRDefault="003A39BD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4103776A" w14:textId="55B1D952" w:rsidR="00D904F3" w:rsidRDefault="00FF1753" w:rsidP="003A39BD">
      <w:pPr>
        <w:pStyle w:val="NoSpacing"/>
        <w:rPr>
          <w:rFonts w:ascii="Verdana" w:hAnsi="Verdana" w:cs="Times New Roman"/>
          <w:sz w:val="24"/>
          <w:szCs w:val="24"/>
        </w:rPr>
      </w:pPr>
      <w:r>
        <w:rPr>
          <w:rFonts w:ascii="Verdana" w:hAnsi="Verdana" w:cs="Times New Roman"/>
          <w:sz w:val="24"/>
          <w:szCs w:val="24"/>
        </w:rPr>
        <w:t>Operational Framework</w:t>
      </w:r>
    </w:p>
    <w:p w14:paraId="6DC8CC97" w14:textId="77777777" w:rsidR="003A39BD" w:rsidRDefault="003A39BD" w:rsidP="003A39BD">
      <w:pPr>
        <w:pStyle w:val="NoSpacing"/>
        <w:rPr>
          <w:rFonts w:ascii="Verdana" w:hAnsi="Verdana" w:cs="Times New Roman"/>
          <w:sz w:val="24"/>
          <w:szCs w:val="24"/>
        </w:rPr>
      </w:pPr>
    </w:p>
    <w:p w14:paraId="06399D4D" w14:textId="7D9C3C78" w:rsidR="005B3B61" w:rsidRPr="003A39BD" w:rsidRDefault="003A39BD" w:rsidP="003A39BD">
      <w:pPr>
        <w:pStyle w:val="NoSpacing"/>
        <w:rPr>
          <w:rFonts w:ascii="Verdana" w:hAnsi="Verdana" w:cs="Times New Roman"/>
          <w:sz w:val="24"/>
          <w:szCs w:val="24"/>
        </w:rPr>
      </w:pPr>
      <w:r w:rsidRPr="00D817EC">
        <w:rPr>
          <w:b/>
          <w:bCs/>
          <w:noProof/>
          <w:lang w:val="en-US"/>
        </w:rPr>
        <w:drawing>
          <wp:anchor distT="0" distB="0" distL="114300" distR="114300" simplePos="0" relativeHeight="251665408" behindDoc="0" locked="0" layoutInCell="1" allowOverlap="1" wp14:anchorId="0F992C3C" wp14:editId="458DCF49">
            <wp:simplePos x="0" y="0"/>
            <wp:positionH relativeFrom="column">
              <wp:posOffset>74295</wp:posOffset>
            </wp:positionH>
            <wp:positionV relativeFrom="paragraph">
              <wp:posOffset>24130</wp:posOffset>
            </wp:positionV>
            <wp:extent cx="6817360" cy="2807335"/>
            <wp:effectExtent l="19050" t="19050" r="21590" b="12065"/>
            <wp:wrapSquare wrapText="bothSides"/>
            <wp:docPr id="221956230" name="Picture 221956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956230" name="Picture 22195623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7360" cy="2807335"/>
                    </a:xfrm>
                    <a:prstGeom prst="rect">
                      <a:avLst/>
                    </a:prstGeom>
                    <a:noFill/>
                    <a:ln w="3175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9E57B2" w14:textId="77777777" w:rsidR="005B3B61" w:rsidRDefault="005B3B61" w:rsidP="005B3B61">
      <w:pPr>
        <w:pStyle w:val="NoSpacing"/>
        <w:rPr>
          <w:noProof/>
          <w:lang w:eastAsia="en-PH"/>
        </w:rPr>
      </w:pPr>
    </w:p>
    <w:p w14:paraId="2D896C47" w14:textId="77777777" w:rsidR="008C5F3A" w:rsidRDefault="008C5F3A" w:rsidP="005B3B61">
      <w:pPr>
        <w:pStyle w:val="NoSpacing"/>
        <w:rPr>
          <w:noProof/>
          <w:lang w:eastAsia="en-PH"/>
        </w:rPr>
      </w:pPr>
    </w:p>
    <w:p w14:paraId="02E3303C" w14:textId="06448FB8" w:rsidR="005B3B61" w:rsidRPr="005B3B61" w:rsidRDefault="005B3B61" w:rsidP="005B3B61">
      <w:pPr>
        <w:pStyle w:val="NoSpacing"/>
        <w:rPr>
          <w:rFonts w:ascii="Verdana" w:hAnsi="Verdana"/>
          <w:noProof/>
          <w:sz w:val="24"/>
          <w:szCs w:val="24"/>
          <w:lang w:eastAsia="en-PH"/>
        </w:rPr>
      </w:pPr>
      <w:r w:rsidRPr="005B3B61">
        <w:rPr>
          <w:rFonts w:ascii="Verdana" w:hAnsi="Verdana"/>
          <w:noProof/>
          <w:sz w:val="24"/>
          <w:szCs w:val="24"/>
          <w:lang w:eastAsia="en-PH"/>
        </w:rPr>
        <w:t>Context Diagram</w:t>
      </w:r>
    </w:p>
    <w:p w14:paraId="790F4C1A" w14:textId="7E54B2FB" w:rsidR="005B3B61" w:rsidRDefault="005B3B61" w:rsidP="006F61DF">
      <w:pPr>
        <w:pStyle w:val="NoSpacing"/>
        <w:jc w:val="center"/>
        <w:rPr>
          <w:noProof/>
          <w:lang w:eastAsia="en-PH"/>
        </w:rPr>
      </w:pPr>
    </w:p>
    <w:p w14:paraId="7C070A43" w14:textId="4BF4830F" w:rsidR="005B3B61" w:rsidRDefault="00640E33" w:rsidP="006F61DF">
      <w:pPr>
        <w:pStyle w:val="NoSpacing"/>
        <w:jc w:val="center"/>
        <w:rPr>
          <w:noProof/>
          <w:lang w:eastAsia="en-PH"/>
        </w:rPr>
      </w:pPr>
      <w:r>
        <w:rPr>
          <w:noProof/>
          <w:lang w:eastAsia="en-PH"/>
        </w:rPr>
        <w:drawing>
          <wp:inline distT="0" distB="0" distL="0" distR="0" wp14:anchorId="4D74DF6C" wp14:editId="7E43E351">
            <wp:extent cx="6816090" cy="3448428"/>
            <wp:effectExtent l="19050" t="19050" r="22860" b="19050"/>
            <wp:docPr id="15729254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925414" name="Picture 15729254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7599" cy="3454251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alpha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5E85935" w14:textId="77777777" w:rsidR="005B3B61" w:rsidRDefault="005B3B61" w:rsidP="006F61DF">
      <w:pPr>
        <w:pStyle w:val="NoSpacing"/>
        <w:jc w:val="center"/>
        <w:rPr>
          <w:noProof/>
          <w:lang w:eastAsia="en-PH"/>
        </w:rPr>
      </w:pPr>
    </w:p>
    <w:p w14:paraId="5D82E7C5" w14:textId="4D71F54C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3D45BD1F" w14:textId="1351A9F9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3EF2717A" w14:textId="75F81BC0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4A4D8B10" w14:textId="1BDCB776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7D76EAC0" w14:textId="5618D37E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77999313" w14:textId="59AC279A" w:rsidR="005B3B61" w:rsidRDefault="005B3B61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3C7827C5" w14:textId="689A8ED3" w:rsidR="005B3B61" w:rsidRDefault="005B3B61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0C6621D4" w14:textId="2FD6ABA9" w:rsidR="005B3B61" w:rsidRDefault="005B3B61" w:rsidP="005B3B61">
      <w:pPr>
        <w:pStyle w:val="NoSpacing"/>
        <w:rPr>
          <w:rFonts w:ascii="Verdana" w:hAnsi="Verdana" w:cs="Times New Roman"/>
          <w:sz w:val="24"/>
          <w:szCs w:val="24"/>
        </w:rPr>
      </w:pPr>
      <w:r>
        <w:rPr>
          <w:rFonts w:ascii="Verdana" w:hAnsi="Verdana" w:cs="Times New Roman"/>
          <w:sz w:val="24"/>
          <w:szCs w:val="24"/>
        </w:rPr>
        <w:t>Data Flow Diagram</w:t>
      </w:r>
    </w:p>
    <w:p w14:paraId="1948AC2B" w14:textId="0038B7D9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20205024" w14:textId="1AF1A500" w:rsidR="00D904F3" w:rsidRDefault="005B3B61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  <w:lang w:val="en-US"/>
        </w:rPr>
        <w:drawing>
          <wp:anchor distT="0" distB="0" distL="114300" distR="114300" simplePos="0" relativeHeight="251667456" behindDoc="0" locked="0" layoutInCell="1" allowOverlap="1" wp14:anchorId="11BE568A" wp14:editId="083DC30F">
            <wp:simplePos x="0" y="0"/>
            <wp:positionH relativeFrom="column">
              <wp:posOffset>829340</wp:posOffset>
            </wp:positionH>
            <wp:positionV relativeFrom="paragraph">
              <wp:posOffset>59247</wp:posOffset>
            </wp:positionV>
            <wp:extent cx="4986226" cy="6487795"/>
            <wp:effectExtent l="19050" t="19050" r="24130" b="27305"/>
            <wp:wrapSquare wrapText="bothSides"/>
            <wp:docPr id="1877481638" name="Picture 1877481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81638" name="Picture 187748163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226" cy="6487795"/>
                    </a:xfrm>
                    <a:prstGeom prst="rect">
                      <a:avLst/>
                    </a:prstGeom>
                    <a:noFill/>
                    <a:ln w="3175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EFA785" w14:textId="12FA8A9C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30A44EBA" w14:textId="2A6CF70F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314ECAD9" w14:textId="36C8BCDA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4E01BEC0" w14:textId="33FFB77F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742F649E" w14:textId="5933E74D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373D5003" w14:textId="4633512A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1DB81DA0" w14:textId="77777777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502D9755" w14:textId="77777777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03BF5FE0" w14:textId="77777777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73F77B57" w14:textId="77777777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5738846A" w14:textId="77777777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694BD7BE" w14:textId="77777777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3315D5BF" w14:textId="77777777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43571936" w14:textId="77777777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62F5758D" w14:textId="6EDD4DF6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39C5A0D3" w14:textId="0B080D9E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388CDDFF" w14:textId="1E4F9683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58C5FAE4" w14:textId="1C6DCEAE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58187854" w14:textId="44E924AE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7E39578E" w14:textId="50A1A8FE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64A30590" w14:textId="17442EF1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2D6D4345" w14:textId="02D4CFA7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36361E5E" w14:textId="77777777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592D672F" w14:textId="77777777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4C8760EA" w14:textId="77777777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41676DE6" w14:textId="77777777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0B0875EF" w14:textId="77777777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61BCD37F" w14:textId="77777777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4720E35B" w14:textId="77777777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627C8F3F" w14:textId="77777777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3F0992CC" w14:textId="77777777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6A714E13" w14:textId="77777777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337E4889" w14:textId="77777777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4BCAF96A" w14:textId="77777777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59F5C867" w14:textId="77777777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766ABBEC" w14:textId="77777777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70FCCC81" w14:textId="7EF8C23B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284053E3" w14:textId="75B5171E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3F44CB57" w14:textId="4D39A2BE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37254092" w14:textId="2B2AE9F2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285DB8A4" w14:textId="2E81293F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2C181C2C" w14:textId="33FD85FF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20FDB763" w14:textId="77777777" w:rsidR="00D904F3" w:rsidRDefault="00D904F3" w:rsidP="006F61DF">
      <w:pPr>
        <w:pStyle w:val="NoSpacing"/>
        <w:jc w:val="center"/>
        <w:rPr>
          <w:rFonts w:ascii="Courier New" w:hAnsi="Courier New" w:cs="Courier New"/>
          <w:noProof/>
          <w:sz w:val="24"/>
          <w:szCs w:val="24"/>
          <w:lang w:val="en-US"/>
        </w:rPr>
      </w:pPr>
      <w:r>
        <w:rPr>
          <w:rFonts w:ascii="Courier New" w:hAnsi="Courier New" w:cs="Courier New"/>
          <w:noProof/>
          <w:sz w:val="24"/>
          <w:szCs w:val="24"/>
          <w:lang w:val="en-US"/>
        </w:rPr>
        <w:br/>
      </w:r>
    </w:p>
    <w:p w14:paraId="4FBABB8F" w14:textId="77777777" w:rsidR="00D904F3" w:rsidRDefault="00D904F3" w:rsidP="006F61DF">
      <w:pPr>
        <w:pStyle w:val="NoSpacing"/>
        <w:jc w:val="center"/>
        <w:rPr>
          <w:rFonts w:ascii="Courier New" w:hAnsi="Courier New" w:cs="Courier New"/>
          <w:noProof/>
          <w:sz w:val="24"/>
          <w:szCs w:val="24"/>
          <w:lang w:val="en-US"/>
        </w:rPr>
      </w:pPr>
    </w:p>
    <w:p w14:paraId="0AC0136F" w14:textId="77777777" w:rsidR="00D904F3" w:rsidRDefault="00D904F3" w:rsidP="006F61DF">
      <w:pPr>
        <w:pStyle w:val="NoSpacing"/>
        <w:jc w:val="center"/>
        <w:rPr>
          <w:rFonts w:ascii="Courier New" w:hAnsi="Courier New" w:cs="Courier New"/>
          <w:noProof/>
          <w:sz w:val="24"/>
          <w:szCs w:val="24"/>
          <w:lang w:val="en-US"/>
        </w:rPr>
      </w:pPr>
    </w:p>
    <w:p w14:paraId="3B9D9244" w14:textId="14E754AD" w:rsidR="00D904F3" w:rsidRPr="005B3B61" w:rsidRDefault="005B3B61" w:rsidP="005B3B61">
      <w:pPr>
        <w:pStyle w:val="NoSpacing"/>
        <w:rPr>
          <w:rFonts w:ascii="Verdana" w:hAnsi="Verdana" w:cs="Courier New"/>
          <w:noProof/>
          <w:sz w:val="24"/>
          <w:szCs w:val="24"/>
          <w:lang w:val="en-US"/>
        </w:rPr>
      </w:pPr>
      <w:r w:rsidRPr="005B3B61">
        <w:rPr>
          <w:rFonts w:ascii="Verdana" w:hAnsi="Verdana" w:cs="Courier New"/>
          <w:noProof/>
          <w:sz w:val="24"/>
          <w:szCs w:val="24"/>
          <w:lang w:val="en-US"/>
        </w:rPr>
        <w:t>Entity Relationship Diagram</w:t>
      </w:r>
    </w:p>
    <w:p w14:paraId="6E24F9AF" w14:textId="27427CE7" w:rsidR="00D904F3" w:rsidRDefault="00D904F3" w:rsidP="006F61DF">
      <w:pPr>
        <w:pStyle w:val="NoSpacing"/>
        <w:jc w:val="center"/>
        <w:rPr>
          <w:rFonts w:ascii="Courier New" w:hAnsi="Courier New" w:cs="Courier New"/>
          <w:noProof/>
          <w:sz w:val="24"/>
          <w:szCs w:val="24"/>
          <w:lang w:val="en-US"/>
        </w:rPr>
      </w:pPr>
    </w:p>
    <w:p w14:paraId="580AA20F" w14:textId="5AE3F5F8" w:rsidR="00D904F3" w:rsidRDefault="00D904F3" w:rsidP="006F61DF">
      <w:pPr>
        <w:pStyle w:val="NoSpacing"/>
        <w:jc w:val="center"/>
        <w:rPr>
          <w:rFonts w:ascii="Courier New" w:hAnsi="Courier New" w:cs="Courier New"/>
          <w:noProof/>
          <w:sz w:val="24"/>
          <w:szCs w:val="24"/>
          <w:lang w:val="en-US"/>
        </w:rPr>
      </w:pPr>
      <w:r>
        <w:rPr>
          <w:rFonts w:ascii="Courier New" w:hAnsi="Courier New" w:cs="Courier New"/>
          <w:noProof/>
          <w:sz w:val="24"/>
          <w:szCs w:val="24"/>
          <w:lang w:val="en-US"/>
        </w:rPr>
        <w:drawing>
          <wp:anchor distT="0" distB="0" distL="114300" distR="114300" simplePos="0" relativeHeight="251669504" behindDoc="0" locked="0" layoutInCell="1" allowOverlap="1" wp14:anchorId="1A9C6BB9" wp14:editId="0E26A953">
            <wp:simplePos x="0" y="0"/>
            <wp:positionH relativeFrom="column">
              <wp:posOffset>590550</wp:posOffset>
            </wp:positionH>
            <wp:positionV relativeFrom="paragraph">
              <wp:posOffset>26670</wp:posOffset>
            </wp:positionV>
            <wp:extent cx="4328160" cy="3648710"/>
            <wp:effectExtent l="19050" t="19050" r="15240" b="27940"/>
            <wp:wrapSquare wrapText="bothSides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160" cy="364871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431ACF" w14:textId="20E9102B" w:rsidR="00D904F3" w:rsidRDefault="00D904F3" w:rsidP="006F61DF">
      <w:pPr>
        <w:pStyle w:val="NoSpacing"/>
        <w:jc w:val="center"/>
        <w:rPr>
          <w:rFonts w:ascii="Courier New" w:hAnsi="Courier New" w:cs="Courier New"/>
          <w:noProof/>
          <w:sz w:val="24"/>
          <w:szCs w:val="24"/>
          <w:lang w:val="en-US"/>
        </w:rPr>
      </w:pPr>
    </w:p>
    <w:p w14:paraId="42258A68" w14:textId="6BF2C106" w:rsidR="00D904F3" w:rsidRDefault="00D904F3" w:rsidP="006F61DF">
      <w:pPr>
        <w:pStyle w:val="NoSpacing"/>
        <w:jc w:val="center"/>
        <w:rPr>
          <w:rFonts w:ascii="Courier New" w:hAnsi="Courier New" w:cs="Courier New"/>
          <w:noProof/>
          <w:sz w:val="24"/>
          <w:szCs w:val="24"/>
          <w:lang w:val="en-US"/>
        </w:rPr>
      </w:pPr>
    </w:p>
    <w:p w14:paraId="471DCBA7" w14:textId="77777777" w:rsidR="00D904F3" w:rsidRDefault="00D904F3" w:rsidP="006F61DF">
      <w:pPr>
        <w:pStyle w:val="NoSpacing"/>
        <w:jc w:val="center"/>
        <w:rPr>
          <w:rFonts w:ascii="Courier New" w:hAnsi="Courier New" w:cs="Courier New"/>
          <w:noProof/>
          <w:sz w:val="24"/>
          <w:szCs w:val="24"/>
          <w:lang w:val="en-US"/>
        </w:rPr>
      </w:pPr>
    </w:p>
    <w:p w14:paraId="6107342A" w14:textId="77777777" w:rsidR="00D904F3" w:rsidRDefault="00D904F3" w:rsidP="006F61DF">
      <w:pPr>
        <w:pStyle w:val="NoSpacing"/>
        <w:jc w:val="center"/>
        <w:rPr>
          <w:rFonts w:ascii="Courier New" w:hAnsi="Courier New" w:cs="Courier New"/>
          <w:noProof/>
          <w:sz w:val="24"/>
          <w:szCs w:val="24"/>
          <w:lang w:val="en-US"/>
        </w:rPr>
      </w:pPr>
    </w:p>
    <w:p w14:paraId="200A6274" w14:textId="1A4F301B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02421160" w14:textId="76600F6B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5E3C8464" w14:textId="1FD74193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1FFB77F3" w14:textId="0D356D10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55A5B2BD" w14:textId="50C6D1C7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766AA651" w14:textId="747B6842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3D5BAF7A" w14:textId="0167ACC6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015BC60E" w14:textId="38C9BB50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2E23C231" w14:textId="2CDDA007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4D50F84C" w14:textId="36524796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0D912661" w14:textId="147A0566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282DC956" w14:textId="7F91B351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6AB9ABD4" w14:textId="77777777" w:rsidR="00102D2E" w:rsidRDefault="00102D2E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0FA097EE" w14:textId="77777777" w:rsidR="00102D2E" w:rsidRDefault="00102D2E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27DA1896" w14:textId="77777777" w:rsidR="00102D2E" w:rsidRDefault="00102D2E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13992AC8" w14:textId="760AF3F9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471DFD20" w14:textId="648486AB" w:rsidR="005B3B61" w:rsidRDefault="005B3B61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2A3B262B" w14:textId="7CCE765C" w:rsidR="005B3B61" w:rsidRDefault="005B3B61" w:rsidP="005B3B61">
      <w:pPr>
        <w:pStyle w:val="NoSpacing"/>
        <w:rPr>
          <w:rFonts w:ascii="Verdana" w:hAnsi="Verdana" w:cs="Times New Roman"/>
          <w:sz w:val="24"/>
          <w:szCs w:val="24"/>
        </w:rPr>
      </w:pPr>
      <w:r>
        <w:rPr>
          <w:rFonts w:ascii="Verdana" w:hAnsi="Verdana" w:cs="Times New Roman"/>
          <w:sz w:val="24"/>
          <w:szCs w:val="24"/>
        </w:rPr>
        <w:t>Data Dictionary</w:t>
      </w:r>
    </w:p>
    <w:p w14:paraId="179F9306" w14:textId="252659F7" w:rsidR="005B3B61" w:rsidRDefault="005B3B61" w:rsidP="005B3B61">
      <w:pPr>
        <w:pStyle w:val="NoSpacing"/>
        <w:rPr>
          <w:rFonts w:ascii="Verdana" w:hAnsi="Verdana" w:cs="Times New Roman"/>
          <w:sz w:val="24"/>
          <w:szCs w:val="24"/>
        </w:rPr>
      </w:pPr>
    </w:p>
    <w:p w14:paraId="760023B7" w14:textId="154F2ABE" w:rsidR="005B3B61" w:rsidRDefault="0020410C" w:rsidP="005B3B61">
      <w:pPr>
        <w:pStyle w:val="NoSpacing"/>
        <w:rPr>
          <w:rFonts w:ascii="Verdana" w:hAnsi="Verdana" w:cs="Times New Roman"/>
          <w:sz w:val="24"/>
          <w:szCs w:val="24"/>
        </w:rPr>
      </w:pPr>
      <w:r>
        <w:rPr>
          <w:rFonts w:ascii="Verdana" w:hAnsi="Verdana" w:cs="Times New Roman"/>
          <w:sz w:val="24"/>
          <w:szCs w:val="24"/>
        </w:rPr>
        <w:t>Player Table</w:t>
      </w:r>
    </w:p>
    <w:tbl>
      <w:tblPr>
        <w:tblW w:w="959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94"/>
        <w:gridCol w:w="1696"/>
        <w:gridCol w:w="1764"/>
        <w:gridCol w:w="2439"/>
      </w:tblGrid>
      <w:tr w:rsidR="00D904F3" w14:paraId="00BE5D6E" w14:textId="77777777" w:rsidTr="00266D76">
        <w:trPr>
          <w:trHeight w:val="320"/>
          <w:jc w:val="center"/>
        </w:trPr>
        <w:tc>
          <w:tcPr>
            <w:tcW w:w="3694" w:type="dxa"/>
          </w:tcPr>
          <w:p w14:paraId="1F7DAF36" w14:textId="77777777" w:rsidR="00D904F3" w:rsidRDefault="00D904F3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713" w:right="707"/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Field Name</w:t>
            </w:r>
          </w:p>
        </w:tc>
        <w:tc>
          <w:tcPr>
            <w:tcW w:w="1696" w:type="dxa"/>
          </w:tcPr>
          <w:p w14:paraId="33B7624A" w14:textId="77777777" w:rsidR="00D904F3" w:rsidRDefault="00D904F3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195" w:right="186"/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1764" w:type="dxa"/>
          </w:tcPr>
          <w:p w14:paraId="1D428927" w14:textId="77777777" w:rsidR="00D904F3" w:rsidRDefault="00D904F3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355" w:right="349"/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Length</w:t>
            </w:r>
          </w:p>
        </w:tc>
        <w:tc>
          <w:tcPr>
            <w:tcW w:w="2439" w:type="dxa"/>
          </w:tcPr>
          <w:p w14:paraId="1C944F99" w14:textId="77777777" w:rsidR="00D904F3" w:rsidRDefault="00D904F3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378" w:right="368"/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Description</w:t>
            </w:r>
          </w:p>
        </w:tc>
      </w:tr>
      <w:tr w:rsidR="00D904F3" w14:paraId="3DA56459" w14:textId="77777777" w:rsidTr="00266D76">
        <w:trPr>
          <w:trHeight w:val="318"/>
          <w:jc w:val="center"/>
        </w:trPr>
        <w:tc>
          <w:tcPr>
            <w:tcW w:w="3694" w:type="dxa"/>
          </w:tcPr>
          <w:p w14:paraId="2212E4F5" w14:textId="7756D260" w:rsidR="00D904F3" w:rsidRDefault="00AF36A2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713" w:right="707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Player_id</w:t>
            </w:r>
            <w:proofErr w:type="spellEnd"/>
          </w:p>
        </w:tc>
        <w:tc>
          <w:tcPr>
            <w:tcW w:w="1696" w:type="dxa"/>
          </w:tcPr>
          <w:p w14:paraId="49E653FC" w14:textId="77777777" w:rsidR="00D904F3" w:rsidRDefault="00D904F3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195" w:right="186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1764" w:type="dxa"/>
          </w:tcPr>
          <w:p w14:paraId="2430CCBE" w14:textId="77777777" w:rsidR="00D904F3" w:rsidRDefault="00D904F3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55" w:right="34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11</w:t>
            </w:r>
          </w:p>
        </w:tc>
        <w:tc>
          <w:tcPr>
            <w:tcW w:w="2439" w:type="dxa"/>
          </w:tcPr>
          <w:p w14:paraId="7F2B5D40" w14:textId="00783357" w:rsidR="00D904F3" w:rsidRDefault="00B56FD8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78" w:right="367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Unique player ID</w:t>
            </w:r>
          </w:p>
        </w:tc>
      </w:tr>
      <w:tr w:rsidR="00D904F3" w14:paraId="208CBEC6" w14:textId="77777777" w:rsidTr="00266D76">
        <w:trPr>
          <w:trHeight w:val="319"/>
          <w:jc w:val="center"/>
        </w:trPr>
        <w:tc>
          <w:tcPr>
            <w:tcW w:w="3694" w:type="dxa"/>
          </w:tcPr>
          <w:p w14:paraId="0D078D2A" w14:textId="629FEC0C" w:rsidR="00D904F3" w:rsidRDefault="00AF36A2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713" w:right="707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Username</w:t>
            </w:r>
          </w:p>
        </w:tc>
        <w:tc>
          <w:tcPr>
            <w:tcW w:w="1696" w:type="dxa"/>
          </w:tcPr>
          <w:p w14:paraId="75BF4E22" w14:textId="77777777" w:rsidR="00D904F3" w:rsidRDefault="00D904F3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195" w:right="186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Varchar</w:t>
            </w:r>
          </w:p>
        </w:tc>
        <w:tc>
          <w:tcPr>
            <w:tcW w:w="1764" w:type="dxa"/>
          </w:tcPr>
          <w:p w14:paraId="4725724D" w14:textId="6BDC5890" w:rsidR="00D904F3" w:rsidRDefault="00B56FD8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55" w:right="34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50</w:t>
            </w:r>
          </w:p>
        </w:tc>
        <w:tc>
          <w:tcPr>
            <w:tcW w:w="2439" w:type="dxa"/>
          </w:tcPr>
          <w:p w14:paraId="029EC8DF" w14:textId="44B1FE09" w:rsidR="00D904F3" w:rsidRDefault="003C6E61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78" w:right="369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Player’s display name</w:t>
            </w:r>
          </w:p>
        </w:tc>
      </w:tr>
      <w:tr w:rsidR="00D904F3" w14:paraId="5AC8C59D" w14:textId="77777777" w:rsidTr="00266D76">
        <w:trPr>
          <w:trHeight w:val="335"/>
          <w:jc w:val="center"/>
        </w:trPr>
        <w:tc>
          <w:tcPr>
            <w:tcW w:w="3694" w:type="dxa"/>
          </w:tcPr>
          <w:p w14:paraId="527F6867" w14:textId="2224292E" w:rsidR="00D904F3" w:rsidRDefault="00AF36A2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713" w:right="707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Email</w:t>
            </w:r>
          </w:p>
        </w:tc>
        <w:tc>
          <w:tcPr>
            <w:tcW w:w="1696" w:type="dxa"/>
          </w:tcPr>
          <w:p w14:paraId="7CD52A48" w14:textId="77777777" w:rsidR="00D904F3" w:rsidRDefault="00D904F3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195" w:right="186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Varchar</w:t>
            </w:r>
          </w:p>
        </w:tc>
        <w:tc>
          <w:tcPr>
            <w:tcW w:w="1764" w:type="dxa"/>
          </w:tcPr>
          <w:p w14:paraId="18C3F775" w14:textId="025A97F8" w:rsidR="00D904F3" w:rsidRDefault="00B56FD8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55" w:right="34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2439" w:type="dxa"/>
          </w:tcPr>
          <w:p w14:paraId="30F8FB2D" w14:textId="373602BE" w:rsidR="00D904F3" w:rsidRDefault="003C6E61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78" w:right="36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Contact email</w:t>
            </w:r>
          </w:p>
        </w:tc>
      </w:tr>
      <w:tr w:rsidR="00D904F3" w14:paraId="7DC01F67" w14:textId="77777777" w:rsidTr="00266D76">
        <w:trPr>
          <w:trHeight w:val="335"/>
          <w:jc w:val="center"/>
        </w:trPr>
        <w:tc>
          <w:tcPr>
            <w:tcW w:w="3694" w:type="dxa"/>
          </w:tcPr>
          <w:p w14:paraId="6351F0D3" w14:textId="0553374B" w:rsidR="00D904F3" w:rsidRDefault="00AF36A2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713" w:right="707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Join</w:t>
            </w:r>
            <w:r w:rsidR="00BE7117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_date</w:t>
            </w:r>
            <w:proofErr w:type="spellEnd"/>
          </w:p>
        </w:tc>
        <w:tc>
          <w:tcPr>
            <w:tcW w:w="1696" w:type="dxa"/>
          </w:tcPr>
          <w:p w14:paraId="5990B1DB" w14:textId="42A3781F" w:rsidR="00D904F3" w:rsidRDefault="00BE7117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195" w:right="186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1764" w:type="dxa"/>
          </w:tcPr>
          <w:p w14:paraId="1F040B48" w14:textId="741B4A80" w:rsidR="00D904F3" w:rsidRDefault="00D9532C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55" w:right="34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-</w:t>
            </w:r>
          </w:p>
        </w:tc>
        <w:tc>
          <w:tcPr>
            <w:tcW w:w="2439" w:type="dxa"/>
          </w:tcPr>
          <w:p w14:paraId="79319222" w14:textId="001202E3" w:rsidR="00D904F3" w:rsidRDefault="008E3EAA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78" w:right="36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When the player joined</w:t>
            </w:r>
          </w:p>
        </w:tc>
      </w:tr>
    </w:tbl>
    <w:p w14:paraId="53D4A2FD" w14:textId="28048AF7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4FB9F5FB" w14:textId="77777777" w:rsidR="001D1B71" w:rsidRDefault="001D1B71" w:rsidP="005B3B61">
      <w:pPr>
        <w:pStyle w:val="NoSpacing"/>
        <w:rPr>
          <w:rFonts w:ascii="Verdana" w:hAnsi="Verdana" w:cs="Times New Roman"/>
          <w:sz w:val="24"/>
          <w:szCs w:val="24"/>
        </w:rPr>
      </w:pPr>
    </w:p>
    <w:p w14:paraId="29EC18F6" w14:textId="77777777" w:rsidR="001D1B71" w:rsidRDefault="001D1B71" w:rsidP="005B3B61">
      <w:pPr>
        <w:pStyle w:val="NoSpacing"/>
        <w:rPr>
          <w:rFonts w:ascii="Verdana" w:hAnsi="Verdana" w:cs="Times New Roman"/>
          <w:sz w:val="24"/>
          <w:szCs w:val="24"/>
        </w:rPr>
      </w:pPr>
    </w:p>
    <w:p w14:paraId="7D3FB79B" w14:textId="77777777" w:rsidR="001D1B71" w:rsidRDefault="001D1B71" w:rsidP="005B3B61">
      <w:pPr>
        <w:pStyle w:val="NoSpacing"/>
        <w:rPr>
          <w:rFonts w:ascii="Verdana" w:hAnsi="Verdana" w:cs="Times New Roman"/>
          <w:sz w:val="24"/>
          <w:szCs w:val="24"/>
        </w:rPr>
      </w:pPr>
    </w:p>
    <w:p w14:paraId="3E7DBD00" w14:textId="77777777" w:rsidR="001D1B71" w:rsidRDefault="001D1B71" w:rsidP="005B3B61">
      <w:pPr>
        <w:pStyle w:val="NoSpacing"/>
        <w:rPr>
          <w:rFonts w:ascii="Verdana" w:hAnsi="Verdana" w:cs="Times New Roman"/>
          <w:sz w:val="24"/>
          <w:szCs w:val="24"/>
        </w:rPr>
      </w:pPr>
    </w:p>
    <w:p w14:paraId="3E506F4A" w14:textId="77777777" w:rsidR="001D1B71" w:rsidRDefault="001D1B71" w:rsidP="005B3B61">
      <w:pPr>
        <w:pStyle w:val="NoSpacing"/>
        <w:rPr>
          <w:rFonts w:ascii="Verdana" w:hAnsi="Verdana" w:cs="Times New Roman"/>
          <w:sz w:val="24"/>
          <w:szCs w:val="24"/>
        </w:rPr>
      </w:pPr>
    </w:p>
    <w:p w14:paraId="1DFFBFA0" w14:textId="77777777" w:rsidR="001D1B71" w:rsidRDefault="001D1B71" w:rsidP="005B3B61">
      <w:pPr>
        <w:pStyle w:val="NoSpacing"/>
        <w:rPr>
          <w:rFonts w:ascii="Verdana" w:hAnsi="Verdana" w:cs="Times New Roman"/>
          <w:sz w:val="24"/>
          <w:szCs w:val="24"/>
        </w:rPr>
      </w:pPr>
    </w:p>
    <w:p w14:paraId="4BF40794" w14:textId="77777777" w:rsidR="001D1B71" w:rsidRDefault="001D1B71" w:rsidP="005B3B61">
      <w:pPr>
        <w:pStyle w:val="NoSpacing"/>
        <w:rPr>
          <w:rFonts w:ascii="Verdana" w:hAnsi="Verdana" w:cs="Times New Roman"/>
          <w:sz w:val="24"/>
          <w:szCs w:val="24"/>
        </w:rPr>
      </w:pPr>
    </w:p>
    <w:p w14:paraId="2D3666CB" w14:textId="77777777" w:rsidR="001D1B71" w:rsidRDefault="001D1B71" w:rsidP="005B3B61">
      <w:pPr>
        <w:pStyle w:val="NoSpacing"/>
        <w:rPr>
          <w:rFonts w:ascii="Verdana" w:hAnsi="Verdana" w:cs="Times New Roman"/>
          <w:sz w:val="24"/>
          <w:szCs w:val="24"/>
        </w:rPr>
      </w:pPr>
    </w:p>
    <w:p w14:paraId="28D87645" w14:textId="77777777" w:rsidR="001D1B71" w:rsidRDefault="001D1B71" w:rsidP="005B3B61">
      <w:pPr>
        <w:pStyle w:val="NoSpacing"/>
        <w:rPr>
          <w:rFonts w:ascii="Verdana" w:hAnsi="Verdana" w:cs="Times New Roman"/>
          <w:sz w:val="24"/>
          <w:szCs w:val="24"/>
        </w:rPr>
      </w:pPr>
    </w:p>
    <w:p w14:paraId="5153FD05" w14:textId="4F765657" w:rsidR="005B3B61" w:rsidRDefault="00D9532C" w:rsidP="005B3B61">
      <w:pPr>
        <w:pStyle w:val="NoSpacing"/>
        <w:rPr>
          <w:rFonts w:ascii="Verdana" w:hAnsi="Verdana" w:cs="Times New Roman"/>
          <w:sz w:val="24"/>
          <w:szCs w:val="24"/>
        </w:rPr>
      </w:pPr>
      <w:r>
        <w:rPr>
          <w:rFonts w:ascii="Verdana" w:hAnsi="Verdana" w:cs="Times New Roman"/>
          <w:sz w:val="24"/>
          <w:szCs w:val="24"/>
        </w:rPr>
        <w:t>Songs Table</w:t>
      </w:r>
    </w:p>
    <w:tbl>
      <w:tblPr>
        <w:tblW w:w="1034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59"/>
        <w:gridCol w:w="1559"/>
        <w:gridCol w:w="1897"/>
        <w:gridCol w:w="2633"/>
      </w:tblGrid>
      <w:tr w:rsidR="00D904F3" w14:paraId="48ED89BC" w14:textId="77777777" w:rsidTr="00F2151A">
        <w:trPr>
          <w:trHeight w:val="433"/>
          <w:jc w:val="center"/>
        </w:trPr>
        <w:tc>
          <w:tcPr>
            <w:tcW w:w="4259" w:type="dxa"/>
          </w:tcPr>
          <w:p w14:paraId="0E9CA411" w14:textId="77777777" w:rsidR="00D904F3" w:rsidRDefault="00D904F3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713" w:right="707"/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Field Name</w:t>
            </w:r>
          </w:p>
        </w:tc>
        <w:tc>
          <w:tcPr>
            <w:tcW w:w="1559" w:type="dxa"/>
          </w:tcPr>
          <w:p w14:paraId="2A4EDAFF" w14:textId="77777777" w:rsidR="00D904F3" w:rsidRDefault="00D904F3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195" w:right="186"/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1897" w:type="dxa"/>
          </w:tcPr>
          <w:p w14:paraId="2E3432AB" w14:textId="77777777" w:rsidR="00D904F3" w:rsidRDefault="00D904F3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355" w:right="349"/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Length</w:t>
            </w:r>
          </w:p>
        </w:tc>
        <w:tc>
          <w:tcPr>
            <w:tcW w:w="2633" w:type="dxa"/>
          </w:tcPr>
          <w:p w14:paraId="23888F48" w14:textId="77777777" w:rsidR="00D904F3" w:rsidRDefault="00D904F3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378" w:right="368"/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Description</w:t>
            </w:r>
          </w:p>
        </w:tc>
      </w:tr>
      <w:tr w:rsidR="00D904F3" w14:paraId="2DD1C0A4" w14:textId="77777777" w:rsidTr="00F2151A">
        <w:trPr>
          <w:trHeight w:val="431"/>
          <w:jc w:val="center"/>
        </w:trPr>
        <w:tc>
          <w:tcPr>
            <w:tcW w:w="4259" w:type="dxa"/>
          </w:tcPr>
          <w:p w14:paraId="5BC9BD33" w14:textId="532B60D0" w:rsidR="00D904F3" w:rsidRDefault="00D9532C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713" w:right="707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Songs_id</w:t>
            </w:r>
            <w:proofErr w:type="spellEnd"/>
          </w:p>
        </w:tc>
        <w:tc>
          <w:tcPr>
            <w:tcW w:w="1559" w:type="dxa"/>
          </w:tcPr>
          <w:p w14:paraId="656C2770" w14:textId="77777777" w:rsidR="00D904F3" w:rsidRDefault="00D904F3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195" w:right="186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1897" w:type="dxa"/>
          </w:tcPr>
          <w:p w14:paraId="0131F2B2" w14:textId="77777777" w:rsidR="00D904F3" w:rsidRDefault="00D904F3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55" w:right="34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11</w:t>
            </w:r>
          </w:p>
        </w:tc>
        <w:tc>
          <w:tcPr>
            <w:tcW w:w="2633" w:type="dxa"/>
          </w:tcPr>
          <w:p w14:paraId="74384591" w14:textId="156E7977" w:rsidR="00D904F3" w:rsidRDefault="00D9532C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78" w:right="367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Unique player for song</w:t>
            </w:r>
          </w:p>
        </w:tc>
      </w:tr>
      <w:tr w:rsidR="00D904F3" w14:paraId="25B42289" w14:textId="77777777" w:rsidTr="00F2151A">
        <w:trPr>
          <w:trHeight w:val="432"/>
          <w:jc w:val="center"/>
        </w:trPr>
        <w:tc>
          <w:tcPr>
            <w:tcW w:w="4259" w:type="dxa"/>
          </w:tcPr>
          <w:p w14:paraId="62D8276C" w14:textId="7446058B" w:rsidR="00D904F3" w:rsidRDefault="00D9532C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713" w:right="707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Title</w:t>
            </w:r>
          </w:p>
        </w:tc>
        <w:tc>
          <w:tcPr>
            <w:tcW w:w="1559" w:type="dxa"/>
          </w:tcPr>
          <w:p w14:paraId="196D3DE4" w14:textId="77777777" w:rsidR="00D904F3" w:rsidRDefault="00D904F3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195" w:right="186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Varchar</w:t>
            </w:r>
          </w:p>
        </w:tc>
        <w:tc>
          <w:tcPr>
            <w:tcW w:w="1897" w:type="dxa"/>
          </w:tcPr>
          <w:p w14:paraId="0EEC1DA3" w14:textId="49154174" w:rsidR="00D904F3" w:rsidRDefault="00D9532C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55" w:right="34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50</w:t>
            </w:r>
          </w:p>
        </w:tc>
        <w:tc>
          <w:tcPr>
            <w:tcW w:w="2633" w:type="dxa"/>
          </w:tcPr>
          <w:p w14:paraId="1339A679" w14:textId="610A933F" w:rsidR="00D904F3" w:rsidRDefault="00D9532C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78" w:right="369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Song title</w:t>
            </w:r>
          </w:p>
        </w:tc>
      </w:tr>
      <w:tr w:rsidR="00D904F3" w14:paraId="6ECD23E3" w14:textId="77777777" w:rsidTr="00F2151A">
        <w:trPr>
          <w:trHeight w:val="453"/>
          <w:jc w:val="center"/>
        </w:trPr>
        <w:tc>
          <w:tcPr>
            <w:tcW w:w="4259" w:type="dxa"/>
          </w:tcPr>
          <w:p w14:paraId="0A9DAC8D" w14:textId="3E0B351B" w:rsidR="00D904F3" w:rsidRDefault="00D9532C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713" w:right="707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Artist</w:t>
            </w:r>
          </w:p>
        </w:tc>
        <w:tc>
          <w:tcPr>
            <w:tcW w:w="1559" w:type="dxa"/>
          </w:tcPr>
          <w:p w14:paraId="5DF15B56" w14:textId="25315DBC" w:rsidR="00D904F3" w:rsidRDefault="00D9532C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195" w:right="186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Varchar</w:t>
            </w:r>
          </w:p>
        </w:tc>
        <w:tc>
          <w:tcPr>
            <w:tcW w:w="1897" w:type="dxa"/>
          </w:tcPr>
          <w:p w14:paraId="0F49E257" w14:textId="7BBB1CF4" w:rsidR="00D904F3" w:rsidRDefault="00D904F3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55" w:right="34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D9532C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00</w:t>
            </w:r>
          </w:p>
        </w:tc>
        <w:tc>
          <w:tcPr>
            <w:tcW w:w="2633" w:type="dxa"/>
          </w:tcPr>
          <w:p w14:paraId="207CCCE5" w14:textId="23BBBEC1" w:rsidR="00D904F3" w:rsidRDefault="00D9532C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78" w:right="36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Artist or Creator</w:t>
            </w:r>
          </w:p>
        </w:tc>
      </w:tr>
      <w:tr w:rsidR="00D904F3" w14:paraId="60F46B7F" w14:textId="77777777" w:rsidTr="00F2151A">
        <w:trPr>
          <w:trHeight w:val="453"/>
          <w:jc w:val="center"/>
        </w:trPr>
        <w:tc>
          <w:tcPr>
            <w:tcW w:w="4259" w:type="dxa"/>
          </w:tcPr>
          <w:p w14:paraId="4EE6AC3B" w14:textId="0C723EC4" w:rsidR="00D904F3" w:rsidRDefault="00D9532C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713" w:right="707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Bpm</w:t>
            </w:r>
          </w:p>
        </w:tc>
        <w:tc>
          <w:tcPr>
            <w:tcW w:w="1559" w:type="dxa"/>
          </w:tcPr>
          <w:p w14:paraId="026A3B83" w14:textId="53C4DD01" w:rsidR="00D904F3" w:rsidRDefault="00D9532C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195" w:right="186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Float</w:t>
            </w:r>
          </w:p>
        </w:tc>
        <w:tc>
          <w:tcPr>
            <w:tcW w:w="1897" w:type="dxa"/>
          </w:tcPr>
          <w:p w14:paraId="4079CF88" w14:textId="0645CF15" w:rsidR="00D904F3" w:rsidRDefault="00D9532C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55" w:right="34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-</w:t>
            </w:r>
          </w:p>
        </w:tc>
        <w:tc>
          <w:tcPr>
            <w:tcW w:w="2633" w:type="dxa"/>
          </w:tcPr>
          <w:p w14:paraId="1C1B5E11" w14:textId="30A4CB2D" w:rsidR="00D904F3" w:rsidRDefault="00D9532C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78" w:right="36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Beats per minute</w:t>
            </w:r>
          </w:p>
        </w:tc>
      </w:tr>
      <w:tr w:rsidR="00D904F3" w14:paraId="27EF1750" w14:textId="77777777" w:rsidTr="00F2151A">
        <w:trPr>
          <w:trHeight w:val="453"/>
          <w:jc w:val="center"/>
        </w:trPr>
        <w:tc>
          <w:tcPr>
            <w:tcW w:w="4259" w:type="dxa"/>
          </w:tcPr>
          <w:p w14:paraId="1BCCBF41" w14:textId="0A9D63F8" w:rsidR="00D904F3" w:rsidRDefault="00D9532C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713" w:right="707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Audio_file</w:t>
            </w:r>
            <w:proofErr w:type="spellEnd"/>
          </w:p>
        </w:tc>
        <w:tc>
          <w:tcPr>
            <w:tcW w:w="1559" w:type="dxa"/>
          </w:tcPr>
          <w:p w14:paraId="18D1EB78" w14:textId="77777777" w:rsidR="00D904F3" w:rsidRDefault="00D904F3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195" w:right="186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Varchar</w:t>
            </w:r>
          </w:p>
        </w:tc>
        <w:tc>
          <w:tcPr>
            <w:tcW w:w="1897" w:type="dxa"/>
          </w:tcPr>
          <w:p w14:paraId="48431FAD" w14:textId="73CBCE85" w:rsidR="00D904F3" w:rsidRDefault="00D9532C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55" w:right="34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225</w:t>
            </w:r>
          </w:p>
        </w:tc>
        <w:tc>
          <w:tcPr>
            <w:tcW w:w="2633" w:type="dxa"/>
          </w:tcPr>
          <w:p w14:paraId="52231BD2" w14:textId="5E16A68E" w:rsidR="00D904F3" w:rsidRDefault="00D9532C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78" w:right="36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File path or URL to audio</w:t>
            </w:r>
          </w:p>
        </w:tc>
      </w:tr>
      <w:tr w:rsidR="00D904F3" w14:paraId="4B2B9FD0" w14:textId="77777777" w:rsidTr="00F2151A">
        <w:trPr>
          <w:trHeight w:val="453"/>
          <w:jc w:val="center"/>
        </w:trPr>
        <w:tc>
          <w:tcPr>
            <w:tcW w:w="4259" w:type="dxa"/>
          </w:tcPr>
          <w:p w14:paraId="1A5E319B" w14:textId="7386C605" w:rsidR="00D904F3" w:rsidRDefault="00D9532C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713" w:right="707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Difficulty</w:t>
            </w:r>
          </w:p>
        </w:tc>
        <w:tc>
          <w:tcPr>
            <w:tcW w:w="1559" w:type="dxa"/>
          </w:tcPr>
          <w:p w14:paraId="2AA1BD1C" w14:textId="65A2A03B" w:rsidR="00D904F3" w:rsidRDefault="00D9532C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195" w:right="186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Varchar</w:t>
            </w:r>
          </w:p>
        </w:tc>
        <w:tc>
          <w:tcPr>
            <w:tcW w:w="1897" w:type="dxa"/>
          </w:tcPr>
          <w:p w14:paraId="19E09EAF" w14:textId="312E31AB" w:rsidR="00D904F3" w:rsidRDefault="00D9532C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55" w:right="34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50</w:t>
            </w:r>
          </w:p>
        </w:tc>
        <w:tc>
          <w:tcPr>
            <w:tcW w:w="2633" w:type="dxa"/>
          </w:tcPr>
          <w:p w14:paraId="59346C4D" w14:textId="76B74992" w:rsidR="00D904F3" w:rsidRDefault="00D9532C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78" w:right="36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 w:rsidRPr="00D9532C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e.g. Easy, Medium, Hard</w:t>
            </w:r>
          </w:p>
        </w:tc>
      </w:tr>
    </w:tbl>
    <w:p w14:paraId="4E88E08C" w14:textId="77777777" w:rsidR="00D9532C" w:rsidRDefault="00D9532C" w:rsidP="00D9532C">
      <w:pPr>
        <w:pStyle w:val="NoSpacing"/>
        <w:rPr>
          <w:rFonts w:ascii="Verdana" w:hAnsi="Verdana" w:cs="Times New Roman"/>
          <w:sz w:val="24"/>
          <w:szCs w:val="24"/>
        </w:rPr>
      </w:pPr>
    </w:p>
    <w:p w14:paraId="18828ED0" w14:textId="5D1A21A0" w:rsidR="00D9532C" w:rsidRPr="00D9532C" w:rsidRDefault="00D9532C" w:rsidP="00D9532C">
      <w:pPr>
        <w:pStyle w:val="NoSpacing"/>
        <w:rPr>
          <w:rFonts w:ascii="Verdana" w:hAnsi="Verdana" w:cs="Times New Roman"/>
          <w:sz w:val="24"/>
          <w:szCs w:val="24"/>
        </w:rPr>
      </w:pPr>
      <w:proofErr w:type="spellStart"/>
      <w:r w:rsidRPr="00D9532C">
        <w:rPr>
          <w:rFonts w:ascii="Verdana" w:hAnsi="Verdana" w:cs="Times New Roman"/>
          <w:sz w:val="24"/>
          <w:szCs w:val="24"/>
        </w:rPr>
        <w:t>GameSessions</w:t>
      </w:r>
      <w:proofErr w:type="spellEnd"/>
      <w:r w:rsidRPr="00D9532C">
        <w:rPr>
          <w:rFonts w:ascii="Verdana" w:hAnsi="Verdana" w:cs="Times New Roman"/>
          <w:sz w:val="24"/>
          <w:szCs w:val="24"/>
        </w:rPr>
        <w:t xml:space="preserve"> Table</w:t>
      </w:r>
    </w:p>
    <w:tbl>
      <w:tblPr>
        <w:tblW w:w="1063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03"/>
        <w:gridCol w:w="1978"/>
        <w:gridCol w:w="1620"/>
        <w:gridCol w:w="3631"/>
      </w:tblGrid>
      <w:tr w:rsidR="0075684B" w14:paraId="2DF3BC07" w14:textId="77777777" w:rsidTr="00F2151A">
        <w:trPr>
          <w:trHeight w:val="433"/>
          <w:jc w:val="center"/>
        </w:trPr>
        <w:tc>
          <w:tcPr>
            <w:tcW w:w="3403" w:type="dxa"/>
          </w:tcPr>
          <w:p w14:paraId="0C666033" w14:textId="77777777" w:rsidR="0075684B" w:rsidRDefault="0075684B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713" w:right="707"/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Field Name</w:t>
            </w:r>
          </w:p>
        </w:tc>
        <w:tc>
          <w:tcPr>
            <w:tcW w:w="1978" w:type="dxa"/>
          </w:tcPr>
          <w:p w14:paraId="4E853827" w14:textId="77777777" w:rsidR="0075684B" w:rsidRDefault="0075684B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195" w:right="186"/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1620" w:type="dxa"/>
          </w:tcPr>
          <w:p w14:paraId="67C80FC6" w14:textId="77777777" w:rsidR="0075684B" w:rsidRDefault="0075684B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355" w:right="349"/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Length</w:t>
            </w:r>
          </w:p>
        </w:tc>
        <w:tc>
          <w:tcPr>
            <w:tcW w:w="3631" w:type="dxa"/>
          </w:tcPr>
          <w:p w14:paraId="01121672" w14:textId="77777777" w:rsidR="0075684B" w:rsidRDefault="0075684B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378" w:right="368"/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Description</w:t>
            </w:r>
          </w:p>
        </w:tc>
      </w:tr>
      <w:tr w:rsidR="0075684B" w14:paraId="708BECDE" w14:textId="77777777" w:rsidTr="00F2151A">
        <w:trPr>
          <w:trHeight w:val="431"/>
          <w:jc w:val="center"/>
        </w:trPr>
        <w:tc>
          <w:tcPr>
            <w:tcW w:w="3403" w:type="dxa"/>
          </w:tcPr>
          <w:p w14:paraId="7A811D40" w14:textId="47C273C6" w:rsidR="0075684B" w:rsidRDefault="00D9532C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713" w:right="707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Session_id</w:t>
            </w:r>
            <w:proofErr w:type="spellEnd"/>
          </w:p>
        </w:tc>
        <w:tc>
          <w:tcPr>
            <w:tcW w:w="1978" w:type="dxa"/>
          </w:tcPr>
          <w:p w14:paraId="464C1B3F" w14:textId="77777777" w:rsidR="0075684B" w:rsidRDefault="0075684B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195" w:right="186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1620" w:type="dxa"/>
          </w:tcPr>
          <w:p w14:paraId="70BE0CD6" w14:textId="77777777" w:rsidR="0075684B" w:rsidRDefault="0075684B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55" w:right="34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11</w:t>
            </w:r>
          </w:p>
        </w:tc>
        <w:tc>
          <w:tcPr>
            <w:tcW w:w="3631" w:type="dxa"/>
          </w:tcPr>
          <w:p w14:paraId="45FF5C7C" w14:textId="6A6F8A10" w:rsidR="0075684B" w:rsidRDefault="00D9532C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78" w:right="367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Unique game session ID</w:t>
            </w:r>
          </w:p>
        </w:tc>
      </w:tr>
      <w:tr w:rsidR="0075684B" w14:paraId="1355A730" w14:textId="77777777" w:rsidTr="00F2151A">
        <w:trPr>
          <w:trHeight w:val="432"/>
          <w:jc w:val="center"/>
        </w:trPr>
        <w:tc>
          <w:tcPr>
            <w:tcW w:w="3403" w:type="dxa"/>
          </w:tcPr>
          <w:p w14:paraId="430AE919" w14:textId="7318F851" w:rsidR="0075684B" w:rsidRDefault="00D9532C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713" w:right="707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Player_</w:t>
            </w:r>
            <w:r w:rsidR="00F2151A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i</w:t>
            </w: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d</w:t>
            </w:r>
            <w:proofErr w:type="spellEnd"/>
          </w:p>
        </w:tc>
        <w:tc>
          <w:tcPr>
            <w:tcW w:w="1978" w:type="dxa"/>
          </w:tcPr>
          <w:p w14:paraId="149D4604" w14:textId="7BF17652" w:rsidR="0075684B" w:rsidRDefault="00D9532C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195" w:right="186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1620" w:type="dxa"/>
          </w:tcPr>
          <w:p w14:paraId="7093CA70" w14:textId="71BF7D45" w:rsidR="0075684B" w:rsidRDefault="00D9532C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55" w:right="34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11</w:t>
            </w:r>
          </w:p>
        </w:tc>
        <w:tc>
          <w:tcPr>
            <w:tcW w:w="3631" w:type="dxa"/>
          </w:tcPr>
          <w:p w14:paraId="70CA135C" w14:textId="71C9B8B4" w:rsidR="0075684B" w:rsidRDefault="00D9532C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78" w:right="369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Linked to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Player.player_id</w:t>
            </w:r>
            <w:proofErr w:type="spellEnd"/>
          </w:p>
        </w:tc>
      </w:tr>
      <w:tr w:rsidR="0075684B" w14:paraId="4271E24A" w14:textId="77777777" w:rsidTr="00F2151A">
        <w:trPr>
          <w:trHeight w:val="453"/>
          <w:jc w:val="center"/>
        </w:trPr>
        <w:tc>
          <w:tcPr>
            <w:tcW w:w="3403" w:type="dxa"/>
          </w:tcPr>
          <w:p w14:paraId="57FB8C2A" w14:textId="02D9249D" w:rsidR="0075684B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713" w:right="707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s</w:t>
            </w:r>
            <w:r w:rsidR="00D9532C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ong_id</w:t>
            </w:r>
            <w:proofErr w:type="spellEnd"/>
          </w:p>
        </w:tc>
        <w:tc>
          <w:tcPr>
            <w:tcW w:w="1978" w:type="dxa"/>
          </w:tcPr>
          <w:p w14:paraId="683D1C25" w14:textId="77777777" w:rsidR="0075684B" w:rsidRDefault="0075684B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195" w:right="186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1620" w:type="dxa"/>
          </w:tcPr>
          <w:p w14:paraId="0B6D9F12" w14:textId="77777777" w:rsidR="0075684B" w:rsidRDefault="0075684B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55" w:right="34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11</w:t>
            </w:r>
          </w:p>
        </w:tc>
        <w:tc>
          <w:tcPr>
            <w:tcW w:w="3631" w:type="dxa"/>
          </w:tcPr>
          <w:p w14:paraId="077C3109" w14:textId="573D86A1" w:rsidR="0075684B" w:rsidRDefault="00D9532C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78" w:right="36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Linked to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Songs.song_id</w:t>
            </w:r>
            <w:proofErr w:type="spellEnd"/>
          </w:p>
        </w:tc>
      </w:tr>
      <w:tr w:rsidR="0075684B" w14:paraId="39069A3D" w14:textId="77777777" w:rsidTr="00F2151A">
        <w:trPr>
          <w:trHeight w:val="453"/>
          <w:jc w:val="center"/>
        </w:trPr>
        <w:tc>
          <w:tcPr>
            <w:tcW w:w="3403" w:type="dxa"/>
          </w:tcPr>
          <w:p w14:paraId="2602F751" w14:textId="3FD72AB0" w:rsidR="0075684B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713" w:right="707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s</w:t>
            </w:r>
            <w:r w:rsidR="00D9532C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core</w:t>
            </w:r>
          </w:p>
        </w:tc>
        <w:tc>
          <w:tcPr>
            <w:tcW w:w="1978" w:type="dxa"/>
          </w:tcPr>
          <w:p w14:paraId="5AD6AE5F" w14:textId="01E2BAC8" w:rsidR="0075684B" w:rsidRDefault="00D9532C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195" w:right="186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1620" w:type="dxa"/>
          </w:tcPr>
          <w:p w14:paraId="78EC6B71" w14:textId="57A5B0D9" w:rsidR="0075684B" w:rsidRDefault="00D9532C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55" w:right="34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-</w:t>
            </w:r>
          </w:p>
        </w:tc>
        <w:tc>
          <w:tcPr>
            <w:tcW w:w="3631" w:type="dxa"/>
          </w:tcPr>
          <w:p w14:paraId="20E2D4B3" w14:textId="5FBF724E" w:rsidR="0075684B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78" w:right="36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Player score for the session</w:t>
            </w:r>
          </w:p>
        </w:tc>
      </w:tr>
      <w:tr w:rsidR="0075684B" w14:paraId="3EB1CCDC" w14:textId="77777777" w:rsidTr="00F2151A">
        <w:trPr>
          <w:trHeight w:val="453"/>
          <w:jc w:val="center"/>
        </w:trPr>
        <w:tc>
          <w:tcPr>
            <w:tcW w:w="3403" w:type="dxa"/>
          </w:tcPr>
          <w:p w14:paraId="4D57ED60" w14:textId="197F223A" w:rsidR="0075684B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713" w:right="707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a</w:t>
            </w:r>
            <w:r w:rsidR="00D9532C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ccuracy</w:t>
            </w:r>
          </w:p>
        </w:tc>
        <w:tc>
          <w:tcPr>
            <w:tcW w:w="1978" w:type="dxa"/>
          </w:tcPr>
          <w:p w14:paraId="413A6633" w14:textId="181EC375" w:rsidR="0075684B" w:rsidRDefault="00D9532C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195" w:right="186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Float</w:t>
            </w:r>
          </w:p>
        </w:tc>
        <w:tc>
          <w:tcPr>
            <w:tcW w:w="1620" w:type="dxa"/>
          </w:tcPr>
          <w:p w14:paraId="786F82B3" w14:textId="2DBEEA13" w:rsidR="0075684B" w:rsidRDefault="00D9532C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55" w:right="34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-</w:t>
            </w:r>
          </w:p>
        </w:tc>
        <w:tc>
          <w:tcPr>
            <w:tcW w:w="3631" w:type="dxa"/>
          </w:tcPr>
          <w:p w14:paraId="68F5F480" w14:textId="3375D728" w:rsidR="0075684B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78" w:right="36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Hit accuracy percentage</w:t>
            </w:r>
          </w:p>
        </w:tc>
      </w:tr>
      <w:tr w:rsidR="0075684B" w14:paraId="59ED92AF" w14:textId="77777777" w:rsidTr="00F2151A">
        <w:trPr>
          <w:trHeight w:val="453"/>
          <w:jc w:val="center"/>
        </w:trPr>
        <w:tc>
          <w:tcPr>
            <w:tcW w:w="3403" w:type="dxa"/>
          </w:tcPr>
          <w:p w14:paraId="460CDF26" w14:textId="5631EB65" w:rsidR="0075684B" w:rsidRDefault="00D9532C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713" w:right="707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Combo_max</w:t>
            </w:r>
            <w:proofErr w:type="spellEnd"/>
          </w:p>
        </w:tc>
        <w:tc>
          <w:tcPr>
            <w:tcW w:w="1978" w:type="dxa"/>
          </w:tcPr>
          <w:p w14:paraId="76D99CBA" w14:textId="1A8748BC" w:rsidR="0075684B" w:rsidRDefault="00D9532C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195" w:right="186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1620" w:type="dxa"/>
          </w:tcPr>
          <w:p w14:paraId="155E894E" w14:textId="260D700F" w:rsidR="0075684B" w:rsidRDefault="00D9532C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55" w:right="34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-</w:t>
            </w:r>
          </w:p>
        </w:tc>
        <w:tc>
          <w:tcPr>
            <w:tcW w:w="3631" w:type="dxa"/>
          </w:tcPr>
          <w:p w14:paraId="66C62104" w14:textId="4ABF2514" w:rsidR="0075684B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78" w:right="36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Highest combo in this session</w:t>
            </w:r>
          </w:p>
        </w:tc>
      </w:tr>
      <w:tr w:rsidR="00D9532C" w14:paraId="0CA27ADA" w14:textId="77777777" w:rsidTr="00F2151A">
        <w:trPr>
          <w:trHeight w:val="453"/>
          <w:jc w:val="center"/>
        </w:trPr>
        <w:tc>
          <w:tcPr>
            <w:tcW w:w="3403" w:type="dxa"/>
          </w:tcPr>
          <w:p w14:paraId="15C2DEA9" w14:textId="2E273BF8" w:rsidR="00D9532C" w:rsidRDefault="00D9532C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713" w:right="707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Session_time</w:t>
            </w:r>
            <w:proofErr w:type="spellEnd"/>
          </w:p>
        </w:tc>
        <w:tc>
          <w:tcPr>
            <w:tcW w:w="1978" w:type="dxa"/>
          </w:tcPr>
          <w:p w14:paraId="6FE4AF6A" w14:textId="296DC54F" w:rsidR="00D9532C" w:rsidRDefault="00D9532C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195" w:right="186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Varchar</w:t>
            </w:r>
          </w:p>
        </w:tc>
        <w:tc>
          <w:tcPr>
            <w:tcW w:w="1620" w:type="dxa"/>
          </w:tcPr>
          <w:p w14:paraId="332A744A" w14:textId="7337340C" w:rsidR="00D9532C" w:rsidRDefault="00D9532C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55" w:right="34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-</w:t>
            </w:r>
          </w:p>
        </w:tc>
        <w:tc>
          <w:tcPr>
            <w:tcW w:w="3631" w:type="dxa"/>
          </w:tcPr>
          <w:p w14:paraId="7EBBFB3E" w14:textId="7C469C64" w:rsidR="00D9532C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78" w:right="36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When the session took place</w:t>
            </w:r>
          </w:p>
        </w:tc>
      </w:tr>
    </w:tbl>
    <w:p w14:paraId="0A212390" w14:textId="77777777" w:rsidR="0075684B" w:rsidRDefault="0075684B" w:rsidP="0075684B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4E666673" w14:textId="2C9D4F4C" w:rsidR="00D904F3" w:rsidRDefault="00D904F3" w:rsidP="0075684B">
      <w:pPr>
        <w:pStyle w:val="NoSpacing"/>
        <w:rPr>
          <w:rFonts w:ascii="Verdana" w:hAnsi="Verdana" w:cs="Times New Roman"/>
          <w:sz w:val="24"/>
          <w:szCs w:val="24"/>
        </w:rPr>
      </w:pPr>
    </w:p>
    <w:p w14:paraId="4164A4C1" w14:textId="4D1160FF" w:rsidR="005B3B61" w:rsidRDefault="005B3B61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2EC2EB28" w14:textId="06C4332E" w:rsidR="005B3B61" w:rsidRDefault="005B3B61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2FEC106D" w14:textId="0E3EFF97" w:rsidR="005B3B61" w:rsidRDefault="005B3B61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21DFFD1A" w14:textId="28FD9F98" w:rsidR="005B3B61" w:rsidRDefault="005B3B61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24E05932" w14:textId="4DCA97DF" w:rsidR="005B3B61" w:rsidRDefault="005B3B61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70313581" w14:textId="2ADE7A7E" w:rsidR="005B3B61" w:rsidRDefault="005B3B61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340E0B84" w14:textId="19DC9555" w:rsidR="005B3B61" w:rsidRDefault="005B3B61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3E599135" w14:textId="0D2461FE" w:rsidR="005B3B61" w:rsidRDefault="005B3B61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47D0088B" w14:textId="12E489FA" w:rsidR="005B3B61" w:rsidRDefault="005B3B61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648DE840" w14:textId="3313D470" w:rsidR="005B3B61" w:rsidRDefault="005B3B61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1AC9A9D3" w14:textId="4584D506" w:rsidR="005B3B61" w:rsidRDefault="005B3B61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13ED2B10" w14:textId="0C99BD29" w:rsidR="005B3B61" w:rsidRDefault="005B3B61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422594C9" w14:textId="77777777" w:rsidR="00653C87" w:rsidRDefault="00653C87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76647E50" w14:textId="77777777" w:rsidR="00653C87" w:rsidRDefault="00653C87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4EA63078" w14:textId="77777777" w:rsidR="00653C87" w:rsidRDefault="00653C87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4C86D1BA" w14:textId="77777777" w:rsidR="00653C87" w:rsidRDefault="00653C87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3D36F5A8" w14:textId="43777A42" w:rsidR="00F2151A" w:rsidRPr="00D9532C" w:rsidRDefault="00F2151A" w:rsidP="00F2151A">
      <w:pPr>
        <w:pStyle w:val="NoSpacing"/>
        <w:rPr>
          <w:rFonts w:ascii="Verdana" w:hAnsi="Verdana" w:cs="Times New Roman"/>
          <w:sz w:val="24"/>
          <w:szCs w:val="24"/>
        </w:rPr>
      </w:pPr>
      <w:proofErr w:type="spellStart"/>
      <w:r>
        <w:rPr>
          <w:rFonts w:ascii="Verdana" w:hAnsi="Verdana" w:cs="Times New Roman"/>
          <w:sz w:val="24"/>
          <w:szCs w:val="24"/>
        </w:rPr>
        <w:t>TimeLog</w:t>
      </w:r>
      <w:proofErr w:type="spellEnd"/>
      <w:r w:rsidRPr="00D9532C">
        <w:rPr>
          <w:rFonts w:ascii="Verdana" w:hAnsi="Verdana" w:cs="Times New Roman"/>
          <w:sz w:val="24"/>
          <w:szCs w:val="24"/>
        </w:rPr>
        <w:t xml:space="preserve"> Table</w:t>
      </w:r>
    </w:p>
    <w:tbl>
      <w:tblPr>
        <w:tblW w:w="1063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03"/>
        <w:gridCol w:w="1978"/>
        <w:gridCol w:w="1620"/>
        <w:gridCol w:w="3631"/>
      </w:tblGrid>
      <w:tr w:rsidR="00F2151A" w14:paraId="2B3301F6" w14:textId="77777777" w:rsidTr="006B1D59">
        <w:trPr>
          <w:trHeight w:val="433"/>
          <w:jc w:val="center"/>
        </w:trPr>
        <w:tc>
          <w:tcPr>
            <w:tcW w:w="3403" w:type="dxa"/>
          </w:tcPr>
          <w:p w14:paraId="007B0301" w14:textId="77777777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713" w:right="707"/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Field Name</w:t>
            </w:r>
          </w:p>
        </w:tc>
        <w:tc>
          <w:tcPr>
            <w:tcW w:w="1978" w:type="dxa"/>
          </w:tcPr>
          <w:p w14:paraId="0A2EF018" w14:textId="77777777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195" w:right="186"/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1620" w:type="dxa"/>
          </w:tcPr>
          <w:p w14:paraId="45BD7B12" w14:textId="77777777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355" w:right="349"/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Length</w:t>
            </w:r>
          </w:p>
        </w:tc>
        <w:tc>
          <w:tcPr>
            <w:tcW w:w="3631" w:type="dxa"/>
          </w:tcPr>
          <w:p w14:paraId="11274948" w14:textId="77777777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378" w:right="368"/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Description</w:t>
            </w:r>
          </w:p>
        </w:tc>
      </w:tr>
      <w:tr w:rsidR="00F2151A" w14:paraId="320802D3" w14:textId="77777777" w:rsidTr="006B1D59">
        <w:trPr>
          <w:trHeight w:val="431"/>
          <w:jc w:val="center"/>
        </w:trPr>
        <w:tc>
          <w:tcPr>
            <w:tcW w:w="3403" w:type="dxa"/>
          </w:tcPr>
          <w:p w14:paraId="5EDEF3B0" w14:textId="617C268F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713" w:right="707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log</w:t>
            </w: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_id</w:t>
            </w:r>
            <w:proofErr w:type="spellEnd"/>
          </w:p>
        </w:tc>
        <w:tc>
          <w:tcPr>
            <w:tcW w:w="1978" w:type="dxa"/>
          </w:tcPr>
          <w:p w14:paraId="2A377F0E" w14:textId="77777777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195" w:right="186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1620" w:type="dxa"/>
          </w:tcPr>
          <w:p w14:paraId="2E1206F1" w14:textId="77777777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55" w:right="34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11</w:t>
            </w:r>
          </w:p>
        </w:tc>
        <w:tc>
          <w:tcPr>
            <w:tcW w:w="3631" w:type="dxa"/>
          </w:tcPr>
          <w:p w14:paraId="04A110A3" w14:textId="5B4F2825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78" w:right="367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Unique </w:t>
            </w: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log entry</w:t>
            </w:r>
          </w:p>
        </w:tc>
      </w:tr>
      <w:tr w:rsidR="00F2151A" w14:paraId="6BB76E1D" w14:textId="77777777" w:rsidTr="006B1D59">
        <w:trPr>
          <w:trHeight w:val="432"/>
          <w:jc w:val="center"/>
        </w:trPr>
        <w:tc>
          <w:tcPr>
            <w:tcW w:w="3403" w:type="dxa"/>
          </w:tcPr>
          <w:p w14:paraId="786128AC" w14:textId="77777777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713" w:right="707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Player_id</w:t>
            </w:r>
            <w:proofErr w:type="spellEnd"/>
          </w:p>
        </w:tc>
        <w:tc>
          <w:tcPr>
            <w:tcW w:w="1978" w:type="dxa"/>
          </w:tcPr>
          <w:p w14:paraId="42624E63" w14:textId="77777777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195" w:right="186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1620" w:type="dxa"/>
          </w:tcPr>
          <w:p w14:paraId="50660833" w14:textId="77777777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55" w:right="34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11</w:t>
            </w:r>
          </w:p>
        </w:tc>
        <w:tc>
          <w:tcPr>
            <w:tcW w:w="3631" w:type="dxa"/>
          </w:tcPr>
          <w:p w14:paraId="75557D5E" w14:textId="77777777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78" w:right="369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Linked to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Player.player_id</w:t>
            </w:r>
            <w:proofErr w:type="spellEnd"/>
          </w:p>
        </w:tc>
      </w:tr>
      <w:tr w:rsidR="00F2151A" w14:paraId="2D42684F" w14:textId="77777777" w:rsidTr="006B1D59">
        <w:trPr>
          <w:trHeight w:val="453"/>
          <w:jc w:val="center"/>
        </w:trPr>
        <w:tc>
          <w:tcPr>
            <w:tcW w:w="3403" w:type="dxa"/>
          </w:tcPr>
          <w:p w14:paraId="77084F2F" w14:textId="1C5CD947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713" w:right="707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login</w:t>
            </w: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_</w:t>
            </w: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time</w:t>
            </w:r>
            <w:proofErr w:type="spellEnd"/>
          </w:p>
        </w:tc>
        <w:tc>
          <w:tcPr>
            <w:tcW w:w="1978" w:type="dxa"/>
          </w:tcPr>
          <w:p w14:paraId="14D2B9A2" w14:textId="767AE9C3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195" w:right="186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Timestamp</w:t>
            </w:r>
          </w:p>
        </w:tc>
        <w:tc>
          <w:tcPr>
            <w:tcW w:w="1620" w:type="dxa"/>
          </w:tcPr>
          <w:p w14:paraId="7328438E" w14:textId="70FFC9E0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55" w:right="34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-</w:t>
            </w:r>
          </w:p>
        </w:tc>
        <w:tc>
          <w:tcPr>
            <w:tcW w:w="3631" w:type="dxa"/>
          </w:tcPr>
          <w:p w14:paraId="6AB49844" w14:textId="757D116F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78" w:right="36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Time the player logged in</w:t>
            </w:r>
          </w:p>
        </w:tc>
      </w:tr>
      <w:tr w:rsidR="00F2151A" w14:paraId="7B5F5C88" w14:textId="77777777" w:rsidTr="006B1D59">
        <w:trPr>
          <w:trHeight w:val="453"/>
          <w:jc w:val="center"/>
        </w:trPr>
        <w:tc>
          <w:tcPr>
            <w:tcW w:w="3403" w:type="dxa"/>
          </w:tcPr>
          <w:p w14:paraId="67A85EFC" w14:textId="761D9710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713" w:right="707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logout_time</w:t>
            </w:r>
            <w:proofErr w:type="spellEnd"/>
          </w:p>
        </w:tc>
        <w:tc>
          <w:tcPr>
            <w:tcW w:w="1978" w:type="dxa"/>
          </w:tcPr>
          <w:p w14:paraId="4150E3E8" w14:textId="21F8035E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195" w:right="186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Timestamp</w:t>
            </w:r>
          </w:p>
        </w:tc>
        <w:tc>
          <w:tcPr>
            <w:tcW w:w="1620" w:type="dxa"/>
          </w:tcPr>
          <w:p w14:paraId="57440682" w14:textId="77777777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55" w:right="34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-</w:t>
            </w:r>
          </w:p>
        </w:tc>
        <w:tc>
          <w:tcPr>
            <w:tcW w:w="3631" w:type="dxa"/>
          </w:tcPr>
          <w:p w14:paraId="67BA9126" w14:textId="4CDDC230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78" w:right="36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Time the player logged out</w:t>
            </w:r>
          </w:p>
        </w:tc>
      </w:tr>
      <w:tr w:rsidR="00F2151A" w14:paraId="61E61225" w14:textId="77777777" w:rsidTr="006B1D59">
        <w:trPr>
          <w:trHeight w:val="453"/>
          <w:jc w:val="center"/>
        </w:trPr>
        <w:tc>
          <w:tcPr>
            <w:tcW w:w="3403" w:type="dxa"/>
          </w:tcPr>
          <w:p w14:paraId="146DC5AB" w14:textId="7C5FE914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713" w:right="707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Session_id</w:t>
            </w:r>
            <w:proofErr w:type="spellEnd"/>
          </w:p>
        </w:tc>
        <w:tc>
          <w:tcPr>
            <w:tcW w:w="1978" w:type="dxa"/>
          </w:tcPr>
          <w:p w14:paraId="5244F920" w14:textId="6D63DBBF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195" w:right="186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1620" w:type="dxa"/>
          </w:tcPr>
          <w:p w14:paraId="3B162FD2" w14:textId="66B6E172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55" w:right="34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11</w:t>
            </w:r>
          </w:p>
        </w:tc>
        <w:tc>
          <w:tcPr>
            <w:tcW w:w="3631" w:type="dxa"/>
          </w:tcPr>
          <w:p w14:paraId="5D35540B" w14:textId="40C546AB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78" w:right="36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Related to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GameSessions.session_id</w:t>
            </w:r>
            <w:proofErr w:type="spellEnd"/>
          </w:p>
        </w:tc>
      </w:tr>
    </w:tbl>
    <w:p w14:paraId="4F216908" w14:textId="77777777" w:rsidR="0075684B" w:rsidRDefault="0075684B" w:rsidP="00F2151A">
      <w:pPr>
        <w:pStyle w:val="NoSpacing"/>
        <w:rPr>
          <w:rFonts w:ascii="Verdana" w:hAnsi="Verdana" w:cs="Times New Roman"/>
          <w:sz w:val="24"/>
          <w:szCs w:val="24"/>
        </w:rPr>
      </w:pPr>
    </w:p>
    <w:p w14:paraId="0BCE3CEF" w14:textId="1E573AD7" w:rsidR="00F2151A" w:rsidRPr="00D9532C" w:rsidRDefault="00F2151A" w:rsidP="00F2151A">
      <w:pPr>
        <w:pStyle w:val="NoSpacing"/>
        <w:rPr>
          <w:rFonts w:ascii="Verdana" w:hAnsi="Verdana" w:cs="Times New Roman"/>
          <w:sz w:val="24"/>
          <w:szCs w:val="24"/>
        </w:rPr>
      </w:pPr>
      <w:proofErr w:type="spellStart"/>
      <w:r>
        <w:rPr>
          <w:rFonts w:ascii="Verdana" w:hAnsi="Verdana" w:cs="Times New Roman"/>
          <w:sz w:val="24"/>
          <w:szCs w:val="24"/>
        </w:rPr>
        <w:t>GameModerator</w:t>
      </w:r>
      <w:proofErr w:type="spellEnd"/>
      <w:r w:rsidRPr="00D9532C">
        <w:rPr>
          <w:rFonts w:ascii="Verdana" w:hAnsi="Verdana" w:cs="Times New Roman"/>
          <w:sz w:val="24"/>
          <w:szCs w:val="24"/>
        </w:rPr>
        <w:t xml:space="preserve"> Table</w:t>
      </w:r>
    </w:p>
    <w:tbl>
      <w:tblPr>
        <w:tblW w:w="1063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03"/>
        <w:gridCol w:w="1978"/>
        <w:gridCol w:w="1620"/>
        <w:gridCol w:w="3631"/>
      </w:tblGrid>
      <w:tr w:rsidR="00F2151A" w14:paraId="386A9F65" w14:textId="77777777" w:rsidTr="006B1D59">
        <w:trPr>
          <w:trHeight w:val="433"/>
          <w:jc w:val="center"/>
        </w:trPr>
        <w:tc>
          <w:tcPr>
            <w:tcW w:w="3403" w:type="dxa"/>
          </w:tcPr>
          <w:p w14:paraId="02046283" w14:textId="77777777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713" w:right="707"/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Field Name</w:t>
            </w:r>
          </w:p>
        </w:tc>
        <w:tc>
          <w:tcPr>
            <w:tcW w:w="1978" w:type="dxa"/>
          </w:tcPr>
          <w:p w14:paraId="7D43EC37" w14:textId="77777777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195" w:right="186"/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1620" w:type="dxa"/>
          </w:tcPr>
          <w:p w14:paraId="31C9F5C4" w14:textId="77777777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355" w:right="349"/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Length</w:t>
            </w:r>
          </w:p>
        </w:tc>
        <w:tc>
          <w:tcPr>
            <w:tcW w:w="3631" w:type="dxa"/>
          </w:tcPr>
          <w:p w14:paraId="2BE62D75" w14:textId="77777777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378" w:right="368"/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Description</w:t>
            </w:r>
          </w:p>
        </w:tc>
      </w:tr>
      <w:tr w:rsidR="00F2151A" w14:paraId="2A90895F" w14:textId="77777777" w:rsidTr="006B1D59">
        <w:trPr>
          <w:trHeight w:val="431"/>
          <w:jc w:val="center"/>
        </w:trPr>
        <w:tc>
          <w:tcPr>
            <w:tcW w:w="3403" w:type="dxa"/>
          </w:tcPr>
          <w:p w14:paraId="6D71C0E0" w14:textId="6AF5A2DA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713" w:right="707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moderator</w:t>
            </w: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_id</w:t>
            </w:r>
            <w:proofErr w:type="spellEnd"/>
          </w:p>
        </w:tc>
        <w:tc>
          <w:tcPr>
            <w:tcW w:w="1978" w:type="dxa"/>
          </w:tcPr>
          <w:p w14:paraId="400153C0" w14:textId="77777777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195" w:right="186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1620" w:type="dxa"/>
          </w:tcPr>
          <w:p w14:paraId="0DF6C8B1" w14:textId="77777777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55" w:right="34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11</w:t>
            </w:r>
          </w:p>
        </w:tc>
        <w:tc>
          <w:tcPr>
            <w:tcW w:w="3631" w:type="dxa"/>
          </w:tcPr>
          <w:p w14:paraId="4F7DDCE8" w14:textId="245EC7BB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78" w:right="367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Unique</w:t>
            </w:r>
            <w:r w:rsidR="00606D8F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 moderator </w:t>
            </w: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ID</w:t>
            </w:r>
          </w:p>
        </w:tc>
      </w:tr>
      <w:tr w:rsidR="00F2151A" w14:paraId="56ADFAA3" w14:textId="77777777" w:rsidTr="006B1D59">
        <w:trPr>
          <w:trHeight w:val="432"/>
          <w:jc w:val="center"/>
        </w:trPr>
        <w:tc>
          <w:tcPr>
            <w:tcW w:w="3403" w:type="dxa"/>
          </w:tcPr>
          <w:p w14:paraId="05F2DA3B" w14:textId="52943C9D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713" w:right="707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username</w:t>
            </w:r>
          </w:p>
        </w:tc>
        <w:tc>
          <w:tcPr>
            <w:tcW w:w="1978" w:type="dxa"/>
          </w:tcPr>
          <w:p w14:paraId="50AABF4E" w14:textId="0CCF3D46" w:rsidR="00F2151A" w:rsidRDefault="00606D8F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195" w:right="186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Varchar</w:t>
            </w:r>
          </w:p>
        </w:tc>
        <w:tc>
          <w:tcPr>
            <w:tcW w:w="1620" w:type="dxa"/>
          </w:tcPr>
          <w:p w14:paraId="417A042E" w14:textId="77777777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55" w:right="34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11</w:t>
            </w:r>
          </w:p>
        </w:tc>
        <w:tc>
          <w:tcPr>
            <w:tcW w:w="3631" w:type="dxa"/>
          </w:tcPr>
          <w:p w14:paraId="00FF2152" w14:textId="1758A518" w:rsidR="00F2151A" w:rsidRDefault="00606D8F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78" w:right="369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Moderator username</w:t>
            </w:r>
          </w:p>
        </w:tc>
      </w:tr>
      <w:tr w:rsidR="00F2151A" w14:paraId="0F503D8F" w14:textId="77777777" w:rsidTr="006B1D59">
        <w:trPr>
          <w:trHeight w:val="453"/>
          <w:jc w:val="center"/>
        </w:trPr>
        <w:tc>
          <w:tcPr>
            <w:tcW w:w="3403" w:type="dxa"/>
          </w:tcPr>
          <w:p w14:paraId="6B7533BA" w14:textId="448E6942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713" w:right="707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email</w:t>
            </w:r>
          </w:p>
        </w:tc>
        <w:tc>
          <w:tcPr>
            <w:tcW w:w="1978" w:type="dxa"/>
          </w:tcPr>
          <w:p w14:paraId="0A4E5D2F" w14:textId="210042F3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195" w:right="186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Varchar</w:t>
            </w:r>
          </w:p>
        </w:tc>
        <w:tc>
          <w:tcPr>
            <w:tcW w:w="1620" w:type="dxa"/>
          </w:tcPr>
          <w:p w14:paraId="7B599C3A" w14:textId="77777777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55" w:right="34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11</w:t>
            </w:r>
          </w:p>
        </w:tc>
        <w:tc>
          <w:tcPr>
            <w:tcW w:w="3631" w:type="dxa"/>
          </w:tcPr>
          <w:p w14:paraId="37CB5A34" w14:textId="31D5DB6F" w:rsidR="00F2151A" w:rsidRDefault="00606D8F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78" w:right="36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Contact email</w:t>
            </w:r>
          </w:p>
        </w:tc>
      </w:tr>
      <w:tr w:rsidR="00F2151A" w14:paraId="724FC38F" w14:textId="77777777" w:rsidTr="006B1D59">
        <w:trPr>
          <w:trHeight w:val="453"/>
          <w:jc w:val="center"/>
        </w:trPr>
        <w:tc>
          <w:tcPr>
            <w:tcW w:w="3403" w:type="dxa"/>
          </w:tcPr>
          <w:p w14:paraId="14564110" w14:textId="2A04F342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713" w:right="707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role</w:t>
            </w:r>
          </w:p>
        </w:tc>
        <w:tc>
          <w:tcPr>
            <w:tcW w:w="1978" w:type="dxa"/>
          </w:tcPr>
          <w:p w14:paraId="4C0AB96F" w14:textId="423666DF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195" w:right="186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Varchar</w:t>
            </w:r>
          </w:p>
        </w:tc>
        <w:tc>
          <w:tcPr>
            <w:tcW w:w="1620" w:type="dxa"/>
          </w:tcPr>
          <w:p w14:paraId="5278C11F" w14:textId="77777777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55" w:right="34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-</w:t>
            </w:r>
          </w:p>
        </w:tc>
        <w:tc>
          <w:tcPr>
            <w:tcW w:w="3631" w:type="dxa"/>
          </w:tcPr>
          <w:p w14:paraId="7D95AE61" w14:textId="1F20C04F" w:rsidR="00F2151A" w:rsidRDefault="00606D8F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78" w:right="36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e.g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Admin,Chart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 Reviewer</w:t>
            </w:r>
          </w:p>
        </w:tc>
      </w:tr>
      <w:tr w:rsidR="00F2151A" w14:paraId="1E61F54E" w14:textId="77777777" w:rsidTr="006B1D59">
        <w:trPr>
          <w:trHeight w:val="453"/>
          <w:jc w:val="center"/>
        </w:trPr>
        <w:tc>
          <w:tcPr>
            <w:tcW w:w="3403" w:type="dxa"/>
          </w:tcPr>
          <w:p w14:paraId="790E3CC2" w14:textId="376110B2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713" w:right="707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Date_joined</w:t>
            </w:r>
            <w:proofErr w:type="spellEnd"/>
          </w:p>
        </w:tc>
        <w:tc>
          <w:tcPr>
            <w:tcW w:w="1978" w:type="dxa"/>
          </w:tcPr>
          <w:p w14:paraId="323DC967" w14:textId="75888A78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195" w:right="186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1620" w:type="dxa"/>
          </w:tcPr>
          <w:p w14:paraId="07642FB1" w14:textId="77777777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55" w:right="34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-</w:t>
            </w:r>
          </w:p>
        </w:tc>
        <w:tc>
          <w:tcPr>
            <w:tcW w:w="3631" w:type="dxa"/>
          </w:tcPr>
          <w:p w14:paraId="2986406A" w14:textId="66C3959D" w:rsidR="00F2151A" w:rsidRDefault="00606D8F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78" w:right="36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Date moderator joined the team</w:t>
            </w:r>
          </w:p>
        </w:tc>
      </w:tr>
    </w:tbl>
    <w:p w14:paraId="208E885F" w14:textId="77777777" w:rsidR="0075684B" w:rsidRDefault="0075684B" w:rsidP="0075684B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171275A9" w14:textId="77777777" w:rsidR="0075684B" w:rsidRDefault="0075684B" w:rsidP="0075684B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3A38A35F" w14:textId="77777777" w:rsidR="0075684B" w:rsidRDefault="0075684B" w:rsidP="0075684B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116AFCFC" w14:textId="77777777" w:rsidR="00653C87" w:rsidRDefault="00653C87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26D991B3" w14:textId="77777777" w:rsidR="00653C87" w:rsidRDefault="00653C87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28451642" w14:textId="77777777" w:rsidR="00653C87" w:rsidRDefault="00653C87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59F9699E" w14:textId="77777777" w:rsidR="00653C87" w:rsidRDefault="00653C87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025E6A98" w14:textId="77777777" w:rsidR="00653C87" w:rsidRDefault="00653C87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6161CC26" w14:textId="77777777" w:rsidR="00653C87" w:rsidRDefault="00653C87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0F6D70AB" w14:textId="77777777" w:rsidR="00653C87" w:rsidRDefault="00653C87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2143D327" w14:textId="77777777" w:rsidR="00653C87" w:rsidRDefault="00653C87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51E75A74" w14:textId="77777777" w:rsidR="00653C87" w:rsidRDefault="00653C87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6086023A" w14:textId="1010439A" w:rsidR="005B3B61" w:rsidRDefault="005B3B61" w:rsidP="0075684B">
      <w:pPr>
        <w:pStyle w:val="NoSpacing"/>
        <w:rPr>
          <w:rFonts w:ascii="Verdana" w:hAnsi="Verdana" w:cs="Times New Roman"/>
          <w:sz w:val="24"/>
          <w:szCs w:val="24"/>
        </w:rPr>
      </w:pPr>
    </w:p>
    <w:p w14:paraId="6384EBA8" w14:textId="7D516EDC" w:rsidR="005B3B61" w:rsidRDefault="005B3B61" w:rsidP="005B3B61">
      <w:pPr>
        <w:pStyle w:val="NoSpacing"/>
        <w:rPr>
          <w:rFonts w:ascii="Verdana" w:hAnsi="Verdana" w:cs="Times New Roman"/>
          <w:sz w:val="24"/>
          <w:szCs w:val="24"/>
        </w:rPr>
      </w:pPr>
    </w:p>
    <w:p w14:paraId="3816DE2A" w14:textId="5CEAF6AC" w:rsidR="005B3B61" w:rsidRDefault="005B3B61" w:rsidP="005B3B61">
      <w:pPr>
        <w:pStyle w:val="NoSpacing"/>
        <w:rPr>
          <w:rFonts w:ascii="Verdana" w:hAnsi="Verdana" w:cs="Times New Roman"/>
          <w:sz w:val="24"/>
          <w:szCs w:val="24"/>
        </w:rPr>
      </w:pPr>
      <w:r>
        <w:rPr>
          <w:rFonts w:ascii="Verdana" w:hAnsi="Verdana" w:cs="Times New Roman"/>
          <w:sz w:val="24"/>
          <w:szCs w:val="24"/>
        </w:rPr>
        <w:t>Use Case Diagram</w:t>
      </w:r>
    </w:p>
    <w:p w14:paraId="3661BBAA" w14:textId="77777777" w:rsidR="00051DA5" w:rsidRDefault="00051DA5" w:rsidP="005B3B61">
      <w:pPr>
        <w:pStyle w:val="NoSpacing"/>
        <w:rPr>
          <w:rFonts w:ascii="Verdana" w:hAnsi="Verdana" w:cs="Times New Roman"/>
          <w:sz w:val="24"/>
          <w:szCs w:val="24"/>
        </w:rPr>
      </w:pPr>
    </w:p>
    <w:p w14:paraId="0857ABCF" w14:textId="60D44E12" w:rsidR="00051DA5" w:rsidRDefault="00051DA5" w:rsidP="005B3B61">
      <w:pPr>
        <w:pStyle w:val="NoSpacing"/>
        <w:rPr>
          <w:rFonts w:ascii="Verdana" w:hAnsi="Verdana" w:cs="Times New Roman"/>
          <w:sz w:val="24"/>
          <w:szCs w:val="24"/>
        </w:rPr>
      </w:pPr>
      <w:r>
        <w:rPr>
          <w:rFonts w:ascii="Verdana" w:hAnsi="Verdana" w:cs="Times New Roman"/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14C1D9CD" wp14:editId="6C061CB6">
            <wp:simplePos x="0" y="0"/>
            <wp:positionH relativeFrom="column">
              <wp:posOffset>493414</wp:posOffset>
            </wp:positionH>
            <wp:positionV relativeFrom="paragraph">
              <wp:posOffset>189167</wp:posOffset>
            </wp:positionV>
            <wp:extent cx="5685155" cy="6726725"/>
            <wp:effectExtent l="19050" t="19050" r="10795" b="17145"/>
            <wp:wrapNone/>
            <wp:docPr id="1633562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562470" name="Picture 163356247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0464" cy="6733007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alpha val="98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930749" w14:textId="60420C07" w:rsidR="00D904F3" w:rsidRDefault="00D904F3" w:rsidP="005B3B61">
      <w:pPr>
        <w:pStyle w:val="NoSpacing"/>
        <w:rPr>
          <w:rFonts w:ascii="Verdana" w:hAnsi="Verdana" w:cs="Times New Roman"/>
          <w:sz w:val="24"/>
          <w:szCs w:val="24"/>
        </w:rPr>
      </w:pPr>
    </w:p>
    <w:p w14:paraId="052BB50F" w14:textId="41D37BA2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39BD9C70" w14:textId="629742ED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11C52F97" w14:textId="77777777" w:rsidR="007537D4" w:rsidRPr="007537D4" w:rsidRDefault="007537D4" w:rsidP="007537D4"/>
    <w:p w14:paraId="4CC6D23E" w14:textId="77777777" w:rsidR="007537D4" w:rsidRPr="007537D4" w:rsidRDefault="007537D4" w:rsidP="007537D4"/>
    <w:p w14:paraId="7C82C1DB" w14:textId="77777777" w:rsidR="007537D4" w:rsidRPr="007537D4" w:rsidRDefault="007537D4" w:rsidP="007537D4"/>
    <w:p w14:paraId="1243745C" w14:textId="77777777" w:rsidR="007537D4" w:rsidRPr="007537D4" w:rsidRDefault="007537D4" w:rsidP="007537D4"/>
    <w:p w14:paraId="133D78CE" w14:textId="77777777" w:rsidR="007537D4" w:rsidRPr="007537D4" w:rsidRDefault="007537D4" w:rsidP="007537D4"/>
    <w:p w14:paraId="7870D9D7" w14:textId="77777777" w:rsidR="007537D4" w:rsidRPr="007537D4" w:rsidRDefault="007537D4" w:rsidP="007537D4"/>
    <w:p w14:paraId="78800333" w14:textId="77777777" w:rsidR="007537D4" w:rsidRPr="007537D4" w:rsidRDefault="007537D4" w:rsidP="007537D4"/>
    <w:p w14:paraId="5C46F770" w14:textId="77777777" w:rsidR="007537D4" w:rsidRPr="007537D4" w:rsidRDefault="007537D4" w:rsidP="007537D4"/>
    <w:p w14:paraId="7D3767E0" w14:textId="77777777" w:rsidR="007537D4" w:rsidRPr="007537D4" w:rsidRDefault="007537D4" w:rsidP="007537D4"/>
    <w:p w14:paraId="72360CEE" w14:textId="77777777" w:rsidR="007537D4" w:rsidRPr="007537D4" w:rsidRDefault="007537D4" w:rsidP="007537D4"/>
    <w:p w14:paraId="3B44A620" w14:textId="77777777" w:rsidR="007537D4" w:rsidRPr="007537D4" w:rsidRDefault="007537D4" w:rsidP="007537D4"/>
    <w:p w14:paraId="1F299D09" w14:textId="77777777" w:rsidR="007537D4" w:rsidRPr="007537D4" w:rsidRDefault="007537D4" w:rsidP="007537D4"/>
    <w:p w14:paraId="5BD44D33" w14:textId="77777777" w:rsidR="007537D4" w:rsidRPr="007537D4" w:rsidRDefault="007537D4" w:rsidP="007537D4"/>
    <w:p w14:paraId="47EF2A1E" w14:textId="77777777" w:rsidR="007537D4" w:rsidRPr="007537D4" w:rsidRDefault="007537D4" w:rsidP="007537D4">
      <w:pPr>
        <w:jc w:val="right"/>
      </w:pPr>
    </w:p>
    <w:sectPr w:rsidR="007537D4" w:rsidRPr="007537D4" w:rsidSect="008F186E">
      <w:headerReference w:type="default" r:id="rId13"/>
      <w:footerReference w:type="default" r:id="rId14"/>
      <w:pgSz w:w="11906" w:h="16838" w:code="9"/>
      <w:pgMar w:top="72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275DE" w14:textId="77777777" w:rsidR="0098040D" w:rsidRDefault="0098040D" w:rsidP="001D1F4B">
      <w:pPr>
        <w:spacing w:after="0" w:line="240" w:lineRule="auto"/>
      </w:pPr>
      <w:r>
        <w:separator/>
      </w:r>
    </w:p>
  </w:endnote>
  <w:endnote w:type="continuationSeparator" w:id="0">
    <w:p w14:paraId="683349EE" w14:textId="77777777" w:rsidR="0098040D" w:rsidRDefault="0098040D" w:rsidP="001D1F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83BCA" w14:textId="77777777" w:rsidR="001D1F4B" w:rsidRDefault="007829E9" w:rsidP="00A827F5">
    <w:pPr>
      <w:pStyle w:val="Footer"/>
      <w:tabs>
        <w:tab w:val="clear" w:pos="4680"/>
        <w:tab w:val="clear" w:pos="9360"/>
        <w:tab w:val="left" w:pos="3417"/>
      </w:tabs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2EAB62F0" wp14:editId="52858F4F">
          <wp:simplePos x="0" y="0"/>
          <wp:positionH relativeFrom="column">
            <wp:posOffset>-450850</wp:posOffset>
          </wp:positionH>
          <wp:positionV relativeFrom="paragraph">
            <wp:posOffset>-278765</wp:posOffset>
          </wp:positionV>
          <wp:extent cx="7763510" cy="791281"/>
          <wp:effectExtent l="0" t="0" r="0" b="889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3510" cy="79128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E3659" w14:textId="77777777" w:rsidR="0098040D" w:rsidRDefault="0098040D" w:rsidP="001D1F4B">
      <w:pPr>
        <w:spacing w:after="0" w:line="240" w:lineRule="auto"/>
      </w:pPr>
      <w:r>
        <w:separator/>
      </w:r>
    </w:p>
  </w:footnote>
  <w:footnote w:type="continuationSeparator" w:id="0">
    <w:p w14:paraId="3D87F1E4" w14:textId="77777777" w:rsidR="0098040D" w:rsidRDefault="0098040D" w:rsidP="001D1F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062C" w14:textId="77777777" w:rsidR="00AC43C0" w:rsidRPr="00AC43C0" w:rsidRDefault="007829E9" w:rsidP="006D52E7">
    <w:pPr>
      <w:pStyle w:val="Header"/>
      <w:rPr>
        <w:rFonts w:ascii="Roboto" w:hAnsi="Roboto"/>
        <w:b/>
        <w:bCs/>
        <w:sz w:val="28"/>
        <w:szCs w:val="28"/>
      </w:rPr>
    </w:pPr>
    <w:r>
      <w:rPr>
        <w:rFonts w:ascii="Roboto" w:hAnsi="Roboto"/>
        <w:b/>
        <w:bCs/>
        <w:noProof/>
        <w:sz w:val="28"/>
        <w:szCs w:val="28"/>
        <w:lang w:val="en-US"/>
      </w:rPr>
      <w:drawing>
        <wp:anchor distT="0" distB="0" distL="114300" distR="114300" simplePos="0" relativeHeight="251658240" behindDoc="1" locked="0" layoutInCell="1" allowOverlap="1" wp14:anchorId="1F1EBFE8" wp14:editId="01EC2AE7">
          <wp:simplePos x="0" y="0"/>
          <wp:positionH relativeFrom="column">
            <wp:posOffset>-444500</wp:posOffset>
          </wp:positionH>
          <wp:positionV relativeFrom="paragraph">
            <wp:posOffset>-248285</wp:posOffset>
          </wp:positionV>
          <wp:extent cx="7763774" cy="1381056"/>
          <wp:effectExtent l="0" t="0" r="0" b="0"/>
          <wp:wrapNone/>
          <wp:docPr id="1" name="Picture 1" descr="Graphical user interfac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Graphical user interfac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3774" cy="13810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43C0"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43BB7"/>
    <w:multiLevelType w:val="hybridMultilevel"/>
    <w:tmpl w:val="2FE02014"/>
    <w:lvl w:ilvl="0" w:tplc="FF8E9EFE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17882544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E89EA3CA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F0FE0A92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E67017F8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EDE85F6A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BF6C189C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69344F86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41C8F740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43541B"/>
    <w:multiLevelType w:val="hybridMultilevel"/>
    <w:tmpl w:val="B9A6AAB8"/>
    <w:lvl w:ilvl="0" w:tplc="E236DB5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23943556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9A2C205A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74985248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157ED450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ACF83D68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2FC619BA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5970A52A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C6B0D0A4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337713"/>
    <w:multiLevelType w:val="hybridMultilevel"/>
    <w:tmpl w:val="8FC893C6"/>
    <w:lvl w:ilvl="0" w:tplc="4B046F02">
      <w:start w:val="1"/>
      <w:numFmt w:val="bullet"/>
      <w:lvlText w:val="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43488E"/>
    <w:multiLevelType w:val="hybridMultilevel"/>
    <w:tmpl w:val="6400B206"/>
    <w:lvl w:ilvl="0" w:tplc="FEA81CDC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9B685266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836429B6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A48E891C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92BE10A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E004A6EC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31C22580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EE5830AC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7E6C676C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E10724"/>
    <w:multiLevelType w:val="hybridMultilevel"/>
    <w:tmpl w:val="3CFA9E04"/>
    <w:lvl w:ilvl="0" w:tplc="A5809E0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297B25"/>
    <w:multiLevelType w:val="hybridMultilevel"/>
    <w:tmpl w:val="3BFEC894"/>
    <w:lvl w:ilvl="0" w:tplc="7D905E46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1BCCE8AA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58C4C370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3794AAEC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B53A26F2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8042F01E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4D7C1A8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0FE62B4E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DC702DD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DD30B6"/>
    <w:multiLevelType w:val="hybridMultilevel"/>
    <w:tmpl w:val="00086BD8"/>
    <w:lvl w:ilvl="0" w:tplc="CEA4F81E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19BA470C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E84430D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6534125A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78249146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C6FEAAEC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90B61210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6E18221A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B26EBABC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AD5FF0"/>
    <w:multiLevelType w:val="hybridMultilevel"/>
    <w:tmpl w:val="B9C09696"/>
    <w:lvl w:ilvl="0" w:tplc="3E6878B2">
      <w:start w:val="1"/>
      <w:numFmt w:val="decimal"/>
      <w:lvlText w:val="%1."/>
      <w:lvlJc w:val="left"/>
      <w:pPr>
        <w:ind w:left="1130" w:hanging="360"/>
      </w:pPr>
    </w:lvl>
    <w:lvl w:ilvl="1" w:tplc="38090019">
      <w:start w:val="1"/>
      <w:numFmt w:val="lowerLetter"/>
      <w:lvlText w:val="%2."/>
      <w:lvlJc w:val="left"/>
      <w:pPr>
        <w:ind w:left="1850" w:hanging="360"/>
      </w:pPr>
    </w:lvl>
    <w:lvl w:ilvl="2" w:tplc="3809001B">
      <w:start w:val="1"/>
      <w:numFmt w:val="lowerRoman"/>
      <w:lvlText w:val="%3."/>
      <w:lvlJc w:val="right"/>
      <w:pPr>
        <w:ind w:left="2570" w:hanging="180"/>
      </w:pPr>
    </w:lvl>
    <w:lvl w:ilvl="3" w:tplc="3809000F">
      <w:start w:val="1"/>
      <w:numFmt w:val="decimal"/>
      <w:lvlText w:val="%4."/>
      <w:lvlJc w:val="left"/>
      <w:pPr>
        <w:ind w:left="3290" w:hanging="360"/>
      </w:pPr>
    </w:lvl>
    <w:lvl w:ilvl="4" w:tplc="38090019">
      <w:start w:val="1"/>
      <w:numFmt w:val="lowerLetter"/>
      <w:lvlText w:val="%5."/>
      <w:lvlJc w:val="left"/>
      <w:pPr>
        <w:ind w:left="4010" w:hanging="360"/>
      </w:pPr>
    </w:lvl>
    <w:lvl w:ilvl="5" w:tplc="3809001B">
      <w:start w:val="1"/>
      <w:numFmt w:val="lowerRoman"/>
      <w:lvlText w:val="%6."/>
      <w:lvlJc w:val="right"/>
      <w:pPr>
        <w:ind w:left="4730" w:hanging="180"/>
      </w:pPr>
    </w:lvl>
    <w:lvl w:ilvl="6" w:tplc="3809000F">
      <w:start w:val="1"/>
      <w:numFmt w:val="decimal"/>
      <w:lvlText w:val="%7."/>
      <w:lvlJc w:val="left"/>
      <w:pPr>
        <w:ind w:left="5450" w:hanging="360"/>
      </w:pPr>
    </w:lvl>
    <w:lvl w:ilvl="7" w:tplc="38090019">
      <w:start w:val="1"/>
      <w:numFmt w:val="lowerLetter"/>
      <w:lvlText w:val="%8."/>
      <w:lvlJc w:val="left"/>
      <w:pPr>
        <w:ind w:left="6170" w:hanging="360"/>
      </w:pPr>
    </w:lvl>
    <w:lvl w:ilvl="8" w:tplc="3809001B">
      <w:start w:val="1"/>
      <w:numFmt w:val="lowerRoman"/>
      <w:lvlText w:val="%9."/>
      <w:lvlJc w:val="right"/>
      <w:pPr>
        <w:ind w:left="6890" w:hanging="180"/>
      </w:pPr>
    </w:lvl>
  </w:abstractNum>
  <w:num w:numId="1" w16cid:durableId="172498808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36005983">
    <w:abstractNumId w:val="1"/>
  </w:num>
  <w:num w:numId="3" w16cid:durableId="352925621">
    <w:abstractNumId w:val="0"/>
  </w:num>
  <w:num w:numId="4" w16cid:durableId="2125270196">
    <w:abstractNumId w:val="5"/>
  </w:num>
  <w:num w:numId="5" w16cid:durableId="1534229001">
    <w:abstractNumId w:val="3"/>
  </w:num>
  <w:num w:numId="6" w16cid:durableId="1195850797">
    <w:abstractNumId w:val="6"/>
  </w:num>
  <w:num w:numId="7" w16cid:durableId="174459399">
    <w:abstractNumId w:val="2"/>
  </w:num>
  <w:num w:numId="8" w16cid:durableId="15790559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c2trA0NjAxMTM1NzRV0lEKTi0uzszPAykwNKgFAGVE5cItAAAA"/>
  </w:docVars>
  <w:rsids>
    <w:rsidRoot w:val="00B9237A"/>
    <w:rsid w:val="00003BE7"/>
    <w:rsid w:val="00006B7D"/>
    <w:rsid w:val="0001002B"/>
    <w:rsid w:val="00027739"/>
    <w:rsid w:val="00036421"/>
    <w:rsid w:val="00051DA5"/>
    <w:rsid w:val="00052D36"/>
    <w:rsid w:val="0006007C"/>
    <w:rsid w:val="00067C38"/>
    <w:rsid w:val="000711B2"/>
    <w:rsid w:val="00076D24"/>
    <w:rsid w:val="00096F20"/>
    <w:rsid w:val="000D2789"/>
    <w:rsid w:val="000E264A"/>
    <w:rsid w:val="000E2DAA"/>
    <w:rsid w:val="000E6B1D"/>
    <w:rsid w:val="00102D2E"/>
    <w:rsid w:val="00134C26"/>
    <w:rsid w:val="00151567"/>
    <w:rsid w:val="00151BC2"/>
    <w:rsid w:val="00161EDE"/>
    <w:rsid w:val="001649E3"/>
    <w:rsid w:val="00175E54"/>
    <w:rsid w:val="001B205B"/>
    <w:rsid w:val="001D1B71"/>
    <w:rsid w:val="001D1F4B"/>
    <w:rsid w:val="001D538C"/>
    <w:rsid w:val="001E7CBA"/>
    <w:rsid w:val="0020410C"/>
    <w:rsid w:val="002233DD"/>
    <w:rsid w:val="002311D9"/>
    <w:rsid w:val="00266D76"/>
    <w:rsid w:val="00267C1A"/>
    <w:rsid w:val="00275B8C"/>
    <w:rsid w:val="00291D70"/>
    <w:rsid w:val="00292C68"/>
    <w:rsid w:val="002A30FC"/>
    <w:rsid w:val="002B4F4B"/>
    <w:rsid w:val="002D748C"/>
    <w:rsid w:val="002E0906"/>
    <w:rsid w:val="002E364B"/>
    <w:rsid w:val="002F2A2A"/>
    <w:rsid w:val="003075D4"/>
    <w:rsid w:val="003206AD"/>
    <w:rsid w:val="00322236"/>
    <w:rsid w:val="00327DB3"/>
    <w:rsid w:val="00343E69"/>
    <w:rsid w:val="00352FDA"/>
    <w:rsid w:val="00355224"/>
    <w:rsid w:val="00356B75"/>
    <w:rsid w:val="00377B78"/>
    <w:rsid w:val="00396E79"/>
    <w:rsid w:val="003A39BD"/>
    <w:rsid w:val="003B6EAD"/>
    <w:rsid w:val="003C6E61"/>
    <w:rsid w:val="003D00F9"/>
    <w:rsid w:val="003D446C"/>
    <w:rsid w:val="003D590C"/>
    <w:rsid w:val="003E5D71"/>
    <w:rsid w:val="003F0861"/>
    <w:rsid w:val="00430896"/>
    <w:rsid w:val="00440789"/>
    <w:rsid w:val="00466DD1"/>
    <w:rsid w:val="0046745E"/>
    <w:rsid w:val="00472DED"/>
    <w:rsid w:val="0048607B"/>
    <w:rsid w:val="004861A2"/>
    <w:rsid w:val="004E0E08"/>
    <w:rsid w:val="004E1B33"/>
    <w:rsid w:val="00502CCA"/>
    <w:rsid w:val="00545E69"/>
    <w:rsid w:val="00571979"/>
    <w:rsid w:val="00573369"/>
    <w:rsid w:val="00594509"/>
    <w:rsid w:val="005B2915"/>
    <w:rsid w:val="005B3B61"/>
    <w:rsid w:val="00604C17"/>
    <w:rsid w:val="00606D8F"/>
    <w:rsid w:val="006178BD"/>
    <w:rsid w:val="0063523B"/>
    <w:rsid w:val="00640E33"/>
    <w:rsid w:val="006519E9"/>
    <w:rsid w:val="00653C87"/>
    <w:rsid w:val="00664F7E"/>
    <w:rsid w:val="00680C68"/>
    <w:rsid w:val="00686BE3"/>
    <w:rsid w:val="006C518A"/>
    <w:rsid w:val="006D52E7"/>
    <w:rsid w:val="006F1C93"/>
    <w:rsid w:val="006F61DF"/>
    <w:rsid w:val="00700C92"/>
    <w:rsid w:val="00700E36"/>
    <w:rsid w:val="00716FAA"/>
    <w:rsid w:val="00730810"/>
    <w:rsid w:val="00737CA6"/>
    <w:rsid w:val="007537D4"/>
    <w:rsid w:val="0075684B"/>
    <w:rsid w:val="007829E9"/>
    <w:rsid w:val="007960E3"/>
    <w:rsid w:val="00796DB7"/>
    <w:rsid w:val="007B0FE2"/>
    <w:rsid w:val="007B1D29"/>
    <w:rsid w:val="007B317A"/>
    <w:rsid w:val="007B436A"/>
    <w:rsid w:val="007C497A"/>
    <w:rsid w:val="007D5F97"/>
    <w:rsid w:val="007D7617"/>
    <w:rsid w:val="00803491"/>
    <w:rsid w:val="00857D5C"/>
    <w:rsid w:val="008637FD"/>
    <w:rsid w:val="008869F4"/>
    <w:rsid w:val="008A44DE"/>
    <w:rsid w:val="008B4FEB"/>
    <w:rsid w:val="008C5F3A"/>
    <w:rsid w:val="008D66A3"/>
    <w:rsid w:val="008E3EAA"/>
    <w:rsid w:val="008F186E"/>
    <w:rsid w:val="008F5427"/>
    <w:rsid w:val="00901526"/>
    <w:rsid w:val="0091681A"/>
    <w:rsid w:val="0098040D"/>
    <w:rsid w:val="00983E53"/>
    <w:rsid w:val="00996F29"/>
    <w:rsid w:val="009B3E99"/>
    <w:rsid w:val="009D6F79"/>
    <w:rsid w:val="009E7DBD"/>
    <w:rsid w:val="009F285D"/>
    <w:rsid w:val="009F70A0"/>
    <w:rsid w:val="009F7597"/>
    <w:rsid w:val="00A30EA8"/>
    <w:rsid w:val="00A42EFC"/>
    <w:rsid w:val="00A5100E"/>
    <w:rsid w:val="00A51D40"/>
    <w:rsid w:val="00A62F4A"/>
    <w:rsid w:val="00A6548C"/>
    <w:rsid w:val="00A827F5"/>
    <w:rsid w:val="00AA300B"/>
    <w:rsid w:val="00AB0123"/>
    <w:rsid w:val="00AC43C0"/>
    <w:rsid w:val="00AE1AD1"/>
    <w:rsid w:val="00AF1981"/>
    <w:rsid w:val="00AF36A2"/>
    <w:rsid w:val="00AF5868"/>
    <w:rsid w:val="00B00366"/>
    <w:rsid w:val="00B15C34"/>
    <w:rsid w:val="00B505A6"/>
    <w:rsid w:val="00B50CCC"/>
    <w:rsid w:val="00B53C6B"/>
    <w:rsid w:val="00B56FD8"/>
    <w:rsid w:val="00B770C3"/>
    <w:rsid w:val="00B9237A"/>
    <w:rsid w:val="00BA16BD"/>
    <w:rsid w:val="00BB4A93"/>
    <w:rsid w:val="00BD2185"/>
    <w:rsid w:val="00BE33D5"/>
    <w:rsid w:val="00BE7117"/>
    <w:rsid w:val="00C06E0C"/>
    <w:rsid w:val="00C10586"/>
    <w:rsid w:val="00C13C09"/>
    <w:rsid w:val="00C621B7"/>
    <w:rsid w:val="00C66277"/>
    <w:rsid w:val="00C71337"/>
    <w:rsid w:val="00C86818"/>
    <w:rsid w:val="00CA409C"/>
    <w:rsid w:val="00CA7112"/>
    <w:rsid w:val="00CB37CA"/>
    <w:rsid w:val="00CF1180"/>
    <w:rsid w:val="00D12BE6"/>
    <w:rsid w:val="00D4135C"/>
    <w:rsid w:val="00D4783E"/>
    <w:rsid w:val="00D66E75"/>
    <w:rsid w:val="00D8564E"/>
    <w:rsid w:val="00D904F3"/>
    <w:rsid w:val="00D9169C"/>
    <w:rsid w:val="00D9532C"/>
    <w:rsid w:val="00DA2141"/>
    <w:rsid w:val="00DF4934"/>
    <w:rsid w:val="00E05DA7"/>
    <w:rsid w:val="00E07186"/>
    <w:rsid w:val="00E20F87"/>
    <w:rsid w:val="00E21826"/>
    <w:rsid w:val="00E23E21"/>
    <w:rsid w:val="00E2604A"/>
    <w:rsid w:val="00E40EBF"/>
    <w:rsid w:val="00E426DF"/>
    <w:rsid w:val="00E52CAB"/>
    <w:rsid w:val="00E650C9"/>
    <w:rsid w:val="00EA40E4"/>
    <w:rsid w:val="00EC4359"/>
    <w:rsid w:val="00ED163B"/>
    <w:rsid w:val="00EE006A"/>
    <w:rsid w:val="00EE03D9"/>
    <w:rsid w:val="00EF2E6C"/>
    <w:rsid w:val="00F071CF"/>
    <w:rsid w:val="00F14603"/>
    <w:rsid w:val="00F1700F"/>
    <w:rsid w:val="00F2151A"/>
    <w:rsid w:val="00F2486D"/>
    <w:rsid w:val="00F40166"/>
    <w:rsid w:val="00F54ADE"/>
    <w:rsid w:val="00F9565E"/>
    <w:rsid w:val="00F967DB"/>
    <w:rsid w:val="00FB704D"/>
    <w:rsid w:val="00FD2424"/>
    <w:rsid w:val="00FE16BF"/>
    <w:rsid w:val="00FE1E1C"/>
    <w:rsid w:val="00FF0CEE"/>
    <w:rsid w:val="00FF1753"/>
    <w:rsid w:val="00FF3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98EF22"/>
  <w15:chartTrackingRefBased/>
  <w15:docId w15:val="{A63FFD4F-95CF-4639-802C-F5BC802FD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CC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1F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1F4B"/>
  </w:style>
  <w:style w:type="paragraph" w:styleId="Footer">
    <w:name w:val="footer"/>
    <w:basedOn w:val="Normal"/>
    <w:link w:val="FooterChar"/>
    <w:uiPriority w:val="99"/>
    <w:unhideWhenUsed/>
    <w:rsid w:val="001D1F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1F4B"/>
  </w:style>
  <w:style w:type="character" w:styleId="Hyperlink">
    <w:name w:val="Hyperlink"/>
    <w:basedOn w:val="DefaultParagraphFont"/>
    <w:uiPriority w:val="99"/>
    <w:unhideWhenUsed/>
    <w:rsid w:val="0057197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7197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D538C"/>
    <w:pPr>
      <w:spacing w:line="256" w:lineRule="auto"/>
      <w:ind w:left="720"/>
      <w:contextualSpacing/>
    </w:pPr>
    <w:rPr>
      <w:rFonts w:ascii="Calibri" w:eastAsia="Calibri" w:hAnsi="Calibri" w:cs="Calibri"/>
      <w:lang w:val="en-US" w:eastAsia="en-ID"/>
    </w:rPr>
  </w:style>
  <w:style w:type="paragraph" w:styleId="NoSpacing">
    <w:name w:val="No Spacing"/>
    <w:uiPriority w:val="1"/>
    <w:qFormat/>
    <w:rsid w:val="00175E54"/>
    <w:pPr>
      <w:spacing w:after="0" w:line="240" w:lineRule="auto"/>
    </w:pPr>
  </w:style>
  <w:style w:type="table" w:styleId="TableGrid">
    <w:name w:val="Table Grid"/>
    <w:basedOn w:val="TableNormal"/>
    <w:uiPriority w:val="39"/>
    <w:rsid w:val="00AA30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218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2182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2182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218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2182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72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44306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740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3976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5282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1499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10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605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0681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9455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0766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7394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45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777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1000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1496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2012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8044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13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354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21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23841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5456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55615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722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9872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36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0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0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75969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397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82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7763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43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8618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0621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9930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7409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45119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84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27331">
          <w:marLeft w:val="835"/>
          <w:marRight w:val="374"/>
          <w:marTop w:val="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73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mp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mp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tm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r\Downloads\CCS-Letterhead-Folio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85C879-0908-484B-838B-B884A0D73B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CCS-Letterhead-Folio.dotx</Template>
  <TotalTime>1</TotalTime>
  <Pages>7</Pages>
  <Words>319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</dc:creator>
  <cp:keywords/>
  <dc:description/>
  <cp:lastModifiedBy>Jan Greoli Trayfalgar</cp:lastModifiedBy>
  <cp:revision>2</cp:revision>
  <cp:lastPrinted>2024-04-04T23:34:00Z</cp:lastPrinted>
  <dcterms:created xsi:type="dcterms:W3CDTF">2025-06-04T13:59:00Z</dcterms:created>
  <dcterms:modified xsi:type="dcterms:W3CDTF">2025-06-04T13:59:00Z</dcterms:modified>
</cp:coreProperties>
</file>