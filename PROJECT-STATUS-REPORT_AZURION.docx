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9B3B6" w14:textId="5F420FC9" w:rsidR="00377B78" w:rsidRDefault="00377B78" w:rsidP="008E4D13"/>
    <w:p w14:paraId="35023686" w14:textId="643A8CE5" w:rsidR="008E4D13" w:rsidRDefault="008E4D13" w:rsidP="008E4D13"/>
    <w:p w14:paraId="353C18DD" w14:textId="77777777" w:rsidR="008E4D13" w:rsidRDefault="008E4D13" w:rsidP="008E4D13"/>
    <w:p w14:paraId="6480D59F" w14:textId="1833FA46" w:rsidR="004C2D8E" w:rsidRDefault="004C2D8E" w:rsidP="004C2D8E">
      <w:pPr>
        <w:jc w:val="center"/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ITHCIN - HUMAN-COMPUTER INTERACTION</w:t>
      </w:r>
    </w:p>
    <w:p w14:paraId="29448661" w14:textId="7717BB7E" w:rsidR="004C2D8E" w:rsidRPr="004C2D8E" w:rsidRDefault="008E4D13" w:rsidP="004C2D8E">
      <w:pPr>
        <w:jc w:val="center"/>
        <w:rPr>
          <w:rFonts w:ascii="Verdana" w:hAnsi="Verdana"/>
          <w:sz w:val="24"/>
          <w:szCs w:val="24"/>
        </w:rPr>
      </w:pPr>
      <w:r w:rsidRPr="004C2D8E">
        <w:rPr>
          <w:rFonts w:ascii="Verdana" w:hAnsi="Verdana"/>
          <w:sz w:val="24"/>
          <w:szCs w:val="24"/>
        </w:rPr>
        <w:t>PROJECT STATUS REPORT – SOFTWARE ADMIN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7041"/>
      </w:tblGrid>
      <w:tr w:rsidR="008E4D13" w14:paraId="40B5C46D" w14:textId="77777777" w:rsidTr="00573943">
        <w:tc>
          <w:tcPr>
            <w:tcW w:w="10456" w:type="dxa"/>
            <w:gridSpan w:val="2"/>
          </w:tcPr>
          <w:p w14:paraId="2453DF99" w14:textId="70E5C0C7" w:rsidR="008E4D13" w:rsidRPr="008E4D13" w:rsidRDefault="008E4D13" w:rsidP="008E4D13">
            <w:pPr>
              <w:jc w:val="center"/>
              <w:rPr>
                <w:rFonts w:ascii="Verdana" w:hAnsi="Verdana" w:cs="Tahoma"/>
              </w:rPr>
            </w:pPr>
            <w:r w:rsidRPr="008E4D13">
              <w:rPr>
                <w:rFonts w:ascii="Segoe UI Emoji" w:hAnsi="Segoe UI Emoji" w:cs="Segoe UI Emoji"/>
              </w:rPr>
              <w:t>🧾</w:t>
            </w:r>
            <w:r w:rsidRPr="008E4D13">
              <w:rPr>
                <w:rFonts w:ascii="Verdana" w:hAnsi="Verdana" w:cs="Tahoma"/>
              </w:rPr>
              <w:t xml:space="preserve"> </w:t>
            </w:r>
            <w:r w:rsidRPr="008E4D13">
              <w:rPr>
                <w:rFonts w:ascii="Verdana" w:hAnsi="Verdana" w:cs="Tahoma"/>
                <w:b/>
                <w:bCs/>
              </w:rPr>
              <w:t>Project Information</w:t>
            </w:r>
          </w:p>
        </w:tc>
      </w:tr>
      <w:tr w:rsidR="008E4D13" w14:paraId="7F097F7C" w14:textId="77777777" w:rsidTr="008E4D13">
        <w:tc>
          <w:tcPr>
            <w:tcW w:w="3415" w:type="dxa"/>
          </w:tcPr>
          <w:p w14:paraId="183D6D41" w14:textId="6944BBEF" w:rsidR="008E4D13" w:rsidRPr="008E4D13" w:rsidRDefault="008E4D13" w:rsidP="008E4D13">
            <w:pPr>
              <w:rPr>
                <w:rFonts w:ascii="Verdana" w:hAnsi="Verdana" w:cs="Tahoma"/>
              </w:rPr>
            </w:pPr>
            <w:r w:rsidRPr="008E4D13">
              <w:rPr>
                <w:rFonts w:ascii="Verdana" w:hAnsi="Verdana" w:cs="Tahoma"/>
              </w:rPr>
              <w:t>Project Name:</w:t>
            </w:r>
          </w:p>
        </w:tc>
        <w:tc>
          <w:tcPr>
            <w:tcW w:w="7041" w:type="dxa"/>
          </w:tcPr>
          <w:p w14:paraId="0795206C" w14:textId="5E2C2EBD" w:rsidR="008E4D13" w:rsidRPr="008E4D13" w:rsidRDefault="00C26DC0" w:rsidP="008E4D13">
            <w:pPr>
              <w:rPr>
                <w:rFonts w:ascii="Verdana" w:hAnsi="Verdana" w:cs="Tahoma"/>
              </w:rPr>
            </w:pPr>
            <w:r>
              <w:rPr>
                <w:rFonts w:ascii="Verdana" w:hAnsi="Verdana" w:cs="Tahoma"/>
              </w:rPr>
              <w:t>A</w:t>
            </w:r>
            <w:r w:rsidR="00784114">
              <w:rPr>
                <w:rFonts w:ascii="Verdana" w:hAnsi="Verdana" w:cs="Tahoma"/>
              </w:rPr>
              <w:t>ZURION</w:t>
            </w:r>
            <w:r w:rsidR="00342CAF">
              <w:rPr>
                <w:rFonts w:ascii="Verdana" w:hAnsi="Verdana" w:cs="Tahoma"/>
              </w:rPr>
              <w:t xml:space="preserve"> </w:t>
            </w:r>
          </w:p>
        </w:tc>
      </w:tr>
      <w:tr w:rsidR="008E4D13" w14:paraId="75AE604E" w14:textId="77777777" w:rsidTr="007A0692">
        <w:trPr>
          <w:trHeight w:val="545"/>
        </w:trPr>
        <w:tc>
          <w:tcPr>
            <w:tcW w:w="3415" w:type="dxa"/>
          </w:tcPr>
          <w:p w14:paraId="2A6CB75A" w14:textId="544EE069" w:rsidR="008E4D13" w:rsidRPr="008E4D13" w:rsidRDefault="000C2B70" w:rsidP="008E4D13">
            <w:pPr>
              <w:rPr>
                <w:rFonts w:ascii="Verdana" w:hAnsi="Verdana" w:cs="Tahoma"/>
              </w:rPr>
            </w:pPr>
            <w:r>
              <w:rPr>
                <w:rFonts w:ascii="Verdana" w:hAnsi="Verdana" w:cs="Tahom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1040005" wp14:editId="2235E249">
                      <wp:simplePos x="0" y="0"/>
                      <wp:positionH relativeFrom="column">
                        <wp:posOffset>2235386</wp:posOffset>
                      </wp:positionH>
                      <wp:positionV relativeFrom="paragraph">
                        <wp:posOffset>2119065</wp:posOffset>
                      </wp:positionV>
                      <wp:extent cx="92497" cy="81691"/>
                      <wp:effectExtent l="0" t="0" r="22225" b="33020"/>
                      <wp:wrapNone/>
                      <wp:docPr id="660213902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2497" cy="8169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FF3119A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6pt,166.85pt" to="183.3pt,17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8E4D13" w:rsidRPr="008E4D13">
              <w:rPr>
                <w:rFonts w:ascii="Verdana" w:hAnsi="Verdana" w:cs="Tahoma"/>
              </w:rPr>
              <w:t>Project Group Members:</w:t>
            </w:r>
          </w:p>
        </w:tc>
        <w:tc>
          <w:tcPr>
            <w:tcW w:w="7041" w:type="dxa"/>
          </w:tcPr>
          <w:p w14:paraId="1D6B62BA" w14:textId="77777777" w:rsidR="008E4D13" w:rsidRDefault="00C26DC0" w:rsidP="008E4D13">
            <w:pPr>
              <w:rPr>
                <w:rFonts w:ascii="Verdana" w:hAnsi="Verdana" w:cs="Tahoma"/>
              </w:rPr>
            </w:pPr>
            <w:r>
              <w:rPr>
                <w:rFonts w:ascii="Verdana" w:hAnsi="Verdana" w:cs="Tahoma"/>
              </w:rPr>
              <w:t>Jan Greoli Trayfalgar</w:t>
            </w:r>
          </w:p>
          <w:p w14:paraId="133BF977" w14:textId="77777777" w:rsidR="00C26DC0" w:rsidRDefault="00C26DC0" w:rsidP="008E4D13">
            <w:pPr>
              <w:rPr>
                <w:rFonts w:ascii="Verdana" w:hAnsi="Verdana" w:cs="Tahoma"/>
              </w:rPr>
            </w:pPr>
            <w:r>
              <w:rPr>
                <w:rFonts w:ascii="Verdana" w:hAnsi="Verdana" w:cs="Tahoma"/>
              </w:rPr>
              <w:t xml:space="preserve">Ashley Kate </w:t>
            </w:r>
            <w:proofErr w:type="spellStart"/>
            <w:r>
              <w:rPr>
                <w:rFonts w:ascii="Verdana" w:hAnsi="Verdana" w:cs="Tahoma"/>
              </w:rPr>
              <w:t>Judar</w:t>
            </w:r>
            <w:proofErr w:type="spellEnd"/>
          </w:p>
          <w:p w14:paraId="27C2C28D" w14:textId="56D37ADE" w:rsidR="00C26DC0" w:rsidRPr="008E4D13" w:rsidRDefault="00C26DC0" w:rsidP="008E4D13">
            <w:pPr>
              <w:rPr>
                <w:rFonts w:ascii="Verdana" w:hAnsi="Verdana" w:cs="Tahoma"/>
              </w:rPr>
            </w:pPr>
            <w:r>
              <w:rPr>
                <w:rFonts w:ascii="Verdana" w:hAnsi="Verdana" w:cs="Tahoma"/>
              </w:rPr>
              <w:t xml:space="preserve">Kevin </w:t>
            </w:r>
            <w:proofErr w:type="spellStart"/>
            <w:r>
              <w:rPr>
                <w:rFonts w:ascii="Verdana" w:hAnsi="Verdana" w:cs="Tahoma"/>
              </w:rPr>
              <w:t>Rebatado</w:t>
            </w:r>
            <w:proofErr w:type="spellEnd"/>
          </w:p>
        </w:tc>
      </w:tr>
      <w:tr w:rsidR="008E4D13" w14:paraId="53766364" w14:textId="77777777" w:rsidTr="008E4D13">
        <w:tc>
          <w:tcPr>
            <w:tcW w:w="3415" w:type="dxa"/>
          </w:tcPr>
          <w:p w14:paraId="5118B170" w14:textId="60FD8BDA" w:rsidR="008E4D13" w:rsidRPr="008E4D13" w:rsidRDefault="008E4D13" w:rsidP="008E4D13">
            <w:pPr>
              <w:rPr>
                <w:rFonts w:ascii="Verdana" w:hAnsi="Verdana" w:cs="Tahoma"/>
              </w:rPr>
            </w:pPr>
            <w:r w:rsidRPr="008E4D13">
              <w:rPr>
                <w:rFonts w:ascii="Verdana" w:hAnsi="Verdana" w:cs="Tahoma"/>
              </w:rPr>
              <w:t>Date:</w:t>
            </w:r>
          </w:p>
        </w:tc>
        <w:tc>
          <w:tcPr>
            <w:tcW w:w="7041" w:type="dxa"/>
          </w:tcPr>
          <w:p w14:paraId="3B5BFFF0" w14:textId="4DF6443C" w:rsidR="008E4D13" w:rsidRPr="008E4D13" w:rsidRDefault="00C26DC0" w:rsidP="008E4D13">
            <w:pPr>
              <w:rPr>
                <w:rFonts w:ascii="Verdana" w:hAnsi="Verdana" w:cs="Tahoma"/>
              </w:rPr>
            </w:pPr>
            <w:r>
              <w:rPr>
                <w:rFonts w:ascii="Verdana" w:hAnsi="Verdana" w:cs="Tahoma"/>
              </w:rPr>
              <w:t>April 14, 2025</w:t>
            </w:r>
          </w:p>
        </w:tc>
      </w:tr>
      <w:tr w:rsidR="00D15456" w14:paraId="7301DCEC" w14:textId="77777777" w:rsidTr="008E4D13">
        <w:tc>
          <w:tcPr>
            <w:tcW w:w="3415" w:type="dxa"/>
          </w:tcPr>
          <w:p w14:paraId="50ED03D8" w14:textId="7CDE6942" w:rsidR="00D15456" w:rsidRPr="008E4D13" w:rsidRDefault="00D15456" w:rsidP="008E4D13">
            <w:pPr>
              <w:rPr>
                <w:rFonts w:ascii="Verdana" w:hAnsi="Verdana" w:cs="Tahoma"/>
              </w:rPr>
            </w:pPr>
            <w:r>
              <w:rPr>
                <w:rFonts w:ascii="Verdana" w:hAnsi="Verdana" w:cs="Tahoma"/>
              </w:rPr>
              <w:t>Reporting Period:</w:t>
            </w:r>
          </w:p>
        </w:tc>
        <w:tc>
          <w:tcPr>
            <w:tcW w:w="7041" w:type="dxa"/>
          </w:tcPr>
          <w:p w14:paraId="2FB94E69" w14:textId="0D159411" w:rsidR="00D15456" w:rsidRPr="008E4D13" w:rsidRDefault="00C26DC0" w:rsidP="008E4D13">
            <w:pPr>
              <w:rPr>
                <w:rFonts w:ascii="Verdana" w:hAnsi="Verdana" w:cs="Tahoma"/>
              </w:rPr>
            </w:pPr>
            <w:r>
              <w:rPr>
                <w:rFonts w:ascii="Verdana" w:hAnsi="Verdana" w:cs="Tahoma"/>
              </w:rPr>
              <w:t>April 2</w:t>
            </w:r>
            <w:r w:rsidR="00784114">
              <w:rPr>
                <w:rFonts w:ascii="Verdana" w:hAnsi="Verdana" w:cs="Tahoma"/>
              </w:rPr>
              <w:t>2</w:t>
            </w:r>
            <w:r>
              <w:rPr>
                <w:rFonts w:ascii="Verdana" w:hAnsi="Verdana" w:cs="Tahoma"/>
              </w:rPr>
              <w:t>, 2025</w:t>
            </w:r>
          </w:p>
        </w:tc>
      </w:tr>
    </w:tbl>
    <w:p w14:paraId="2FA6AFC9" w14:textId="77777777" w:rsidR="008E4D13" w:rsidRDefault="008E4D13" w:rsidP="008E4D13">
      <w:pPr>
        <w:rPr>
          <w:rFonts w:ascii="Segoe UI Emoji" w:hAnsi="Segoe UI Emoji" w:cs="Segoe UI Emoji"/>
        </w:rPr>
      </w:pPr>
    </w:p>
    <w:p w14:paraId="1DBFF4CF" w14:textId="1412C89B" w:rsidR="008E4D13" w:rsidRPr="008E4D13" w:rsidRDefault="008E4D13" w:rsidP="008E4D13">
      <w:pPr>
        <w:rPr>
          <w:rFonts w:ascii="Verdana" w:hAnsi="Verdana"/>
          <w:b/>
          <w:bCs/>
        </w:rPr>
      </w:pPr>
      <w:r w:rsidRPr="008E4D13">
        <w:rPr>
          <w:rFonts w:ascii="Segoe UI Emoji" w:hAnsi="Segoe UI Emoji" w:cs="Segoe UI Emoji"/>
        </w:rPr>
        <w:t>📊</w:t>
      </w:r>
      <w:r w:rsidRPr="008E4D13">
        <w:rPr>
          <w:rFonts w:ascii="Verdana" w:hAnsi="Verdana"/>
          <w:b/>
          <w:bCs/>
        </w:rPr>
        <w:t xml:space="preserve"> Status Summary</w:t>
      </w:r>
    </w:p>
    <w:p w14:paraId="681F75D9" w14:textId="14EA6B6A" w:rsidR="008E4D13" w:rsidRPr="008E4D13" w:rsidRDefault="008E4D13" w:rsidP="008E4D13">
      <w:pPr>
        <w:rPr>
          <w:rFonts w:ascii="Verdana" w:hAnsi="Verdana"/>
          <w:b/>
          <w:bCs/>
        </w:rPr>
      </w:pPr>
      <w:r w:rsidRPr="008E4D13">
        <w:rPr>
          <w:rFonts w:ascii="Verdana" w:hAnsi="Verdana"/>
          <w:b/>
          <w:bCs/>
        </w:rPr>
        <w:t>Area</w:t>
      </w:r>
      <w:r w:rsidRPr="008E4D13">
        <w:rPr>
          <w:rFonts w:ascii="Verdana" w:hAnsi="Verdana"/>
          <w:b/>
          <w:bCs/>
        </w:rPr>
        <w:tab/>
      </w:r>
      <w:r w:rsidRPr="008E4D13">
        <w:rPr>
          <w:rFonts w:ascii="Verdana" w:hAnsi="Verdana"/>
          <w:b/>
          <w:bCs/>
        </w:rPr>
        <w:tab/>
      </w:r>
      <w:r w:rsidRPr="008E4D13">
        <w:rPr>
          <w:rFonts w:ascii="Verdana" w:hAnsi="Verdana"/>
          <w:b/>
          <w:bCs/>
        </w:rPr>
        <w:tab/>
        <w:t>Status</w:t>
      </w:r>
      <w:r w:rsidRPr="008E4D13">
        <w:rPr>
          <w:rFonts w:ascii="Verdana" w:hAnsi="Verdana"/>
          <w:b/>
          <w:bCs/>
        </w:rPr>
        <w:tab/>
      </w:r>
      <w:r w:rsidRPr="008E4D13">
        <w:rPr>
          <w:rFonts w:ascii="Verdana" w:hAnsi="Verdana"/>
          <w:b/>
          <w:bCs/>
        </w:rPr>
        <w:tab/>
      </w:r>
      <w:r w:rsidRPr="008E4D13">
        <w:rPr>
          <w:rFonts w:ascii="Verdana" w:hAnsi="Verdana"/>
          <w:b/>
          <w:bCs/>
        </w:rPr>
        <w:tab/>
      </w:r>
      <w:r w:rsidRPr="008E4D13">
        <w:rPr>
          <w:rFonts w:ascii="Verdana" w:hAnsi="Verdana"/>
          <w:b/>
          <w:bCs/>
        </w:rPr>
        <w:tab/>
      </w:r>
      <w:r w:rsidRPr="008E4D13">
        <w:rPr>
          <w:rFonts w:ascii="Verdana" w:hAnsi="Verdana"/>
          <w:b/>
          <w:bCs/>
        </w:rPr>
        <w:tab/>
      </w:r>
      <w:r w:rsidRPr="008E4D13">
        <w:rPr>
          <w:rFonts w:ascii="Verdana" w:hAnsi="Verdana"/>
          <w:b/>
          <w:bCs/>
        </w:rPr>
        <w:tab/>
        <w:t>Notes</w:t>
      </w:r>
    </w:p>
    <w:p w14:paraId="19F8FF12" w14:textId="7CF40976" w:rsidR="008E4D13" w:rsidRPr="008E4D13" w:rsidRDefault="000C2B70" w:rsidP="008E4D13">
      <w:pPr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D39BCF" wp14:editId="10207A3C">
                <wp:simplePos x="0" y="0"/>
                <wp:positionH relativeFrom="column">
                  <wp:posOffset>1379528</wp:posOffset>
                </wp:positionH>
                <wp:positionV relativeFrom="paragraph">
                  <wp:posOffset>60742</wp:posOffset>
                </wp:positionV>
                <wp:extent cx="110997" cy="86790"/>
                <wp:effectExtent l="0" t="0" r="22860" b="27940"/>
                <wp:wrapNone/>
                <wp:docPr id="5016455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0997" cy="867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98E347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8.6pt,4.8pt" to="117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8E4D13" w:rsidRPr="008E4D13">
        <w:rPr>
          <w:rFonts w:ascii="Verdana" w:hAnsi="Verdana"/>
        </w:rPr>
        <w:t>Scope</w:t>
      </w:r>
      <w:r w:rsidR="008E4D13" w:rsidRPr="008E4D13">
        <w:rPr>
          <w:rFonts w:ascii="Verdana" w:hAnsi="Verdana"/>
        </w:rPr>
        <w:tab/>
      </w:r>
      <w:r w:rsidR="008E4D13" w:rsidRPr="008E4D13">
        <w:rPr>
          <w:rFonts w:ascii="Verdana" w:hAnsi="Verdana"/>
        </w:rPr>
        <w:tab/>
      </w:r>
      <w:r w:rsidR="008E4D13" w:rsidRPr="008E4D13">
        <w:rPr>
          <w:rFonts w:ascii="Verdana" w:hAnsi="Verdana"/>
        </w:rPr>
        <w:tab/>
      </w:r>
      <w:r w:rsidR="008E4D13" w:rsidRPr="008E4D13">
        <w:rPr>
          <w:rFonts w:ascii="Segoe UI Symbol" w:hAnsi="Segoe UI Symbol" w:cs="Segoe UI Symbol"/>
        </w:rPr>
        <w:t>☐</w:t>
      </w:r>
      <w:r w:rsidR="008E4D13" w:rsidRPr="008E4D13">
        <w:rPr>
          <w:rFonts w:ascii="Verdana" w:hAnsi="Verdana"/>
        </w:rPr>
        <w:t xml:space="preserve"> </w:t>
      </w:r>
      <w:r w:rsidR="008E4D13" w:rsidRPr="008E4D13">
        <w:rPr>
          <w:rFonts w:ascii="Verdana" w:hAnsi="Verdana"/>
          <w:i/>
          <w:iCs/>
        </w:rPr>
        <w:t>On Track</w:t>
      </w:r>
      <w:r w:rsidR="008E4D13" w:rsidRPr="008E4D13">
        <w:rPr>
          <w:rFonts w:ascii="Verdana" w:hAnsi="Verdana"/>
        </w:rPr>
        <w:t xml:space="preserve"> </w:t>
      </w:r>
      <w:r w:rsidR="008E4D13" w:rsidRPr="008E4D13">
        <w:rPr>
          <w:rFonts w:ascii="Verdana" w:hAnsi="Verdana"/>
        </w:rPr>
        <w:tab/>
      </w:r>
      <w:r w:rsidR="008E4D13" w:rsidRPr="008E4D13">
        <w:rPr>
          <w:rFonts w:ascii="Segoe UI Symbol" w:hAnsi="Segoe UI Symbol" w:cs="Segoe UI Symbol"/>
        </w:rPr>
        <w:t>☐</w:t>
      </w:r>
      <w:r w:rsidR="008E4D13" w:rsidRPr="008E4D13">
        <w:rPr>
          <w:rFonts w:ascii="Verdana" w:hAnsi="Verdana"/>
        </w:rPr>
        <w:t xml:space="preserve"> </w:t>
      </w:r>
      <w:r w:rsidR="008E4D13" w:rsidRPr="008E4D13">
        <w:rPr>
          <w:rFonts w:ascii="Verdana" w:hAnsi="Verdana"/>
          <w:i/>
          <w:iCs/>
        </w:rPr>
        <w:t>At Risk</w:t>
      </w:r>
      <w:r w:rsidR="008E4D13" w:rsidRPr="008E4D13">
        <w:rPr>
          <w:rFonts w:ascii="Verdana" w:hAnsi="Verdana"/>
        </w:rPr>
        <w:t xml:space="preserve"> </w:t>
      </w:r>
      <w:r w:rsidR="008E4D13" w:rsidRPr="008E4D13">
        <w:rPr>
          <w:rFonts w:ascii="Verdana" w:hAnsi="Verdana"/>
        </w:rPr>
        <w:tab/>
      </w:r>
      <w:r w:rsidR="008E4D13" w:rsidRPr="008E4D13">
        <w:rPr>
          <w:rFonts w:ascii="Segoe UI Symbol" w:hAnsi="Segoe UI Symbol" w:cs="Segoe UI Symbol"/>
        </w:rPr>
        <w:t>☐</w:t>
      </w:r>
      <w:r w:rsidR="008E4D13" w:rsidRPr="008E4D13">
        <w:rPr>
          <w:rFonts w:ascii="Verdana" w:hAnsi="Verdana"/>
        </w:rPr>
        <w:t xml:space="preserve"> </w:t>
      </w:r>
      <w:r w:rsidR="008E4D13" w:rsidRPr="008E4D13">
        <w:rPr>
          <w:rFonts w:ascii="Verdana" w:hAnsi="Verdana"/>
          <w:i/>
          <w:iCs/>
        </w:rPr>
        <w:t>Off Track</w:t>
      </w:r>
      <w:r w:rsidR="008E4D13" w:rsidRPr="008E4D13">
        <w:rPr>
          <w:rFonts w:ascii="Verdana" w:hAnsi="Verdana"/>
        </w:rPr>
        <w:tab/>
        <w:t>_</w:t>
      </w:r>
      <w:proofErr w:type="spellStart"/>
      <w:r w:rsidR="001A7E53">
        <w:rPr>
          <w:rFonts w:ascii="Verdana" w:hAnsi="Verdana"/>
        </w:rPr>
        <w:t>Rhythm</w:t>
      </w:r>
      <w:r w:rsidR="008E4D13" w:rsidRPr="008E4D13">
        <w:rPr>
          <w:rFonts w:ascii="Verdana" w:hAnsi="Verdana"/>
        </w:rPr>
        <w:t>_</w:t>
      </w:r>
      <w:r w:rsidR="001A7E53">
        <w:rPr>
          <w:rFonts w:ascii="Verdana" w:hAnsi="Verdana"/>
        </w:rPr>
        <w:t>Game</w:t>
      </w:r>
      <w:r w:rsidR="008E4D13" w:rsidRPr="008E4D13">
        <w:rPr>
          <w:rFonts w:ascii="Verdana" w:hAnsi="Verdana"/>
        </w:rPr>
        <w:t>_</w:t>
      </w:r>
      <w:r w:rsidR="001A7E53">
        <w:rPr>
          <w:rFonts w:ascii="Verdana" w:hAnsi="Verdana"/>
        </w:rPr>
        <w:t>UI</w:t>
      </w:r>
      <w:r w:rsidR="008E4D13" w:rsidRPr="008E4D13">
        <w:rPr>
          <w:rFonts w:ascii="Verdana" w:hAnsi="Verdana"/>
        </w:rPr>
        <w:t>_</w:t>
      </w:r>
      <w:r w:rsidR="001A7E53">
        <w:rPr>
          <w:rFonts w:ascii="Verdana" w:hAnsi="Verdana"/>
        </w:rPr>
        <w:t>Design</w:t>
      </w:r>
      <w:proofErr w:type="spellEnd"/>
      <w:r w:rsidR="008E4D13" w:rsidRPr="008E4D13">
        <w:rPr>
          <w:rFonts w:ascii="Verdana" w:hAnsi="Verdana"/>
        </w:rPr>
        <w:t>____</w:t>
      </w:r>
    </w:p>
    <w:p w14:paraId="005E04F9" w14:textId="73A2C071" w:rsidR="008E4D13" w:rsidRPr="008E4D13" w:rsidRDefault="008E4D13" w:rsidP="008E4D13">
      <w:pPr>
        <w:rPr>
          <w:rFonts w:ascii="Verdana" w:hAnsi="Verdana"/>
        </w:rPr>
      </w:pPr>
      <w:r w:rsidRPr="008E4D13">
        <w:rPr>
          <w:rFonts w:ascii="Verdana" w:hAnsi="Verdana"/>
        </w:rPr>
        <w:t>Timeline</w:t>
      </w:r>
      <w:r w:rsidRPr="008E4D13">
        <w:rPr>
          <w:rFonts w:ascii="Verdana" w:hAnsi="Verdana"/>
        </w:rPr>
        <w:tab/>
      </w:r>
      <w:r w:rsidRPr="008E4D13">
        <w:rPr>
          <w:rFonts w:ascii="Verdana" w:hAnsi="Verdana"/>
        </w:rPr>
        <w:tab/>
      </w:r>
      <w:r w:rsidRPr="008E4D13">
        <w:rPr>
          <w:rFonts w:ascii="Segoe UI Symbol" w:hAnsi="Segoe UI Symbol" w:cs="Segoe UI Symbol"/>
        </w:rPr>
        <w:t>☐</w:t>
      </w:r>
      <w:r w:rsidRPr="008E4D13">
        <w:rPr>
          <w:rFonts w:ascii="Verdana" w:hAnsi="Verdana"/>
        </w:rPr>
        <w:t xml:space="preserve"> </w:t>
      </w:r>
      <w:r w:rsidRPr="008E4D13">
        <w:rPr>
          <w:rFonts w:ascii="Verdana" w:hAnsi="Verdana"/>
          <w:i/>
          <w:iCs/>
        </w:rPr>
        <w:t>On Track</w:t>
      </w:r>
      <w:r w:rsidRPr="008E4D13">
        <w:rPr>
          <w:rFonts w:ascii="Verdana" w:hAnsi="Verdana"/>
        </w:rPr>
        <w:t xml:space="preserve"> </w:t>
      </w:r>
      <w:r w:rsidRPr="008E4D13">
        <w:rPr>
          <w:rFonts w:ascii="Verdana" w:hAnsi="Verdana"/>
        </w:rPr>
        <w:tab/>
      </w:r>
      <w:r w:rsidRPr="008E4D13">
        <w:rPr>
          <w:rFonts w:ascii="Segoe UI Symbol" w:hAnsi="Segoe UI Symbol" w:cs="Segoe UI Symbol"/>
        </w:rPr>
        <w:t>☐</w:t>
      </w:r>
      <w:r w:rsidRPr="008E4D13">
        <w:rPr>
          <w:rFonts w:ascii="Verdana" w:hAnsi="Verdana"/>
        </w:rPr>
        <w:t xml:space="preserve"> </w:t>
      </w:r>
      <w:r w:rsidRPr="008E4D13">
        <w:rPr>
          <w:rFonts w:ascii="Verdana" w:hAnsi="Verdana"/>
          <w:i/>
          <w:iCs/>
        </w:rPr>
        <w:t>At Risk</w:t>
      </w:r>
      <w:r w:rsidRPr="008E4D13">
        <w:rPr>
          <w:rFonts w:ascii="Verdana" w:hAnsi="Verdana"/>
        </w:rPr>
        <w:t xml:space="preserve"> </w:t>
      </w:r>
      <w:r w:rsidRPr="008E4D13">
        <w:rPr>
          <w:rFonts w:ascii="Verdana" w:hAnsi="Verdana"/>
        </w:rPr>
        <w:tab/>
      </w:r>
      <w:r w:rsidRPr="008E4D13">
        <w:rPr>
          <w:rFonts w:ascii="Segoe UI Symbol" w:hAnsi="Segoe UI Symbol" w:cs="Segoe UI Symbol"/>
        </w:rPr>
        <w:t>☐</w:t>
      </w:r>
      <w:r w:rsidRPr="008E4D13">
        <w:rPr>
          <w:rFonts w:ascii="Verdana" w:hAnsi="Verdana"/>
        </w:rPr>
        <w:t xml:space="preserve"> </w:t>
      </w:r>
      <w:r w:rsidRPr="008E4D13">
        <w:rPr>
          <w:rFonts w:ascii="Verdana" w:hAnsi="Verdana"/>
          <w:i/>
          <w:iCs/>
        </w:rPr>
        <w:t>Off Track</w:t>
      </w:r>
      <w:r w:rsidRPr="008E4D13">
        <w:rPr>
          <w:rFonts w:ascii="Verdana" w:hAnsi="Verdana"/>
        </w:rPr>
        <w:tab/>
        <w:t>__</w:t>
      </w:r>
      <w:r w:rsidR="00C65AD5">
        <w:rPr>
          <w:rFonts w:ascii="Verdana" w:hAnsi="Verdana"/>
        </w:rPr>
        <w:t>4</w:t>
      </w:r>
      <w:r w:rsidRPr="008E4D13">
        <w:rPr>
          <w:rFonts w:ascii="Verdana" w:hAnsi="Verdana"/>
        </w:rPr>
        <w:t>_</w:t>
      </w:r>
      <w:r w:rsidR="00C65AD5">
        <w:rPr>
          <w:rFonts w:ascii="Verdana" w:hAnsi="Verdana"/>
        </w:rPr>
        <w:t>week</w:t>
      </w:r>
      <w:r w:rsidR="00AF4F46">
        <w:rPr>
          <w:rFonts w:ascii="Verdana" w:hAnsi="Verdana"/>
        </w:rPr>
        <w:t>s</w:t>
      </w:r>
      <w:r w:rsidRPr="008E4D13">
        <w:rPr>
          <w:rFonts w:ascii="Verdana" w:hAnsi="Verdana"/>
        </w:rPr>
        <w:t>_</w:t>
      </w:r>
      <w:r w:rsidR="00C65AD5">
        <w:rPr>
          <w:rFonts w:ascii="Verdana" w:hAnsi="Verdana"/>
        </w:rPr>
        <w:t>(</w:t>
      </w:r>
      <w:r w:rsidRPr="008E4D13">
        <w:rPr>
          <w:rFonts w:ascii="Verdana" w:hAnsi="Verdana"/>
        </w:rPr>
        <w:t>_</w:t>
      </w:r>
      <w:r w:rsidR="00C65AD5">
        <w:rPr>
          <w:rFonts w:ascii="Verdana" w:hAnsi="Verdana"/>
        </w:rPr>
        <w:t>28</w:t>
      </w:r>
      <w:r w:rsidRPr="008E4D13">
        <w:rPr>
          <w:rFonts w:ascii="Verdana" w:hAnsi="Verdana"/>
        </w:rPr>
        <w:t>_</w:t>
      </w:r>
      <w:r w:rsidR="00C65AD5">
        <w:rPr>
          <w:rFonts w:ascii="Verdana" w:hAnsi="Verdana"/>
        </w:rPr>
        <w:t>days</w:t>
      </w:r>
      <w:proofErr w:type="gramStart"/>
      <w:r w:rsidRPr="008E4D13">
        <w:rPr>
          <w:rFonts w:ascii="Verdana" w:hAnsi="Verdana"/>
        </w:rPr>
        <w:t>_</w:t>
      </w:r>
      <w:r w:rsidR="00C65AD5">
        <w:rPr>
          <w:rFonts w:ascii="Verdana" w:hAnsi="Verdana"/>
        </w:rPr>
        <w:t>)</w:t>
      </w:r>
      <w:r w:rsidRPr="008E4D13">
        <w:rPr>
          <w:rFonts w:ascii="Verdana" w:hAnsi="Verdana"/>
        </w:rPr>
        <w:t>_</w:t>
      </w:r>
      <w:proofErr w:type="gramEnd"/>
      <w:r w:rsidRPr="008E4D13">
        <w:rPr>
          <w:rFonts w:ascii="Verdana" w:hAnsi="Verdana"/>
        </w:rPr>
        <w:t>_______</w:t>
      </w:r>
    </w:p>
    <w:p w14:paraId="17733EEC" w14:textId="70E0F361" w:rsidR="008E4D13" w:rsidRPr="008E4D13" w:rsidRDefault="000C2B70" w:rsidP="008E4D13">
      <w:pPr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4026E9" wp14:editId="212ECE69">
                <wp:simplePos x="0" y="0"/>
                <wp:positionH relativeFrom="column">
                  <wp:posOffset>1387457</wp:posOffset>
                </wp:positionH>
                <wp:positionV relativeFrom="paragraph">
                  <wp:posOffset>59411</wp:posOffset>
                </wp:positionV>
                <wp:extent cx="89854" cy="84026"/>
                <wp:effectExtent l="0" t="0" r="24765" b="30480"/>
                <wp:wrapNone/>
                <wp:docPr id="46692787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854" cy="840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C76E26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9.25pt,4.7pt" to="116.3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8E4D13" w:rsidRPr="008E4D13">
        <w:rPr>
          <w:rFonts w:ascii="Verdana" w:hAnsi="Verdana"/>
        </w:rPr>
        <w:t>Resources</w:t>
      </w:r>
      <w:r w:rsidR="008E4D13" w:rsidRPr="008E4D13">
        <w:rPr>
          <w:rFonts w:ascii="Verdana" w:hAnsi="Verdana"/>
        </w:rPr>
        <w:tab/>
      </w:r>
      <w:r w:rsidR="008E4D13" w:rsidRPr="008E4D13">
        <w:rPr>
          <w:rFonts w:ascii="Verdana" w:hAnsi="Verdana"/>
        </w:rPr>
        <w:tab/>
      </w:r>
      <w:r w:rsidR="008E4D13" w:rsidRPr="008E4D13">
        <w:rPr>
          <w:rFonts w:ascii="Segoe UI Symbol" w:hAnsi="Segoe UI Symbol" w:cs="Segoe UI Symbol"/>
        </w:rPr>
        <w:t>☐</w:t>
      </w:r>
      <w:r w:rsidR="008E4D13" w:rsidRPr="008E4D13">
        <w:rPr>
          <w:rFonts w:ascii="Verdana" w:hAnsi="Verdana"/>
        </w:rPr>
        <w:t xml:space="preserve"> </w:t>
      </w:r>
      <w:r w:rsidR="008E4D13" w:rsidRPr="008E4D13">
        <w:rPr>
          <w:rFonts w:ascii="Verdana" w:hAnsi="Verdana"/>
          <w:i/>
          <w:iCs/>
        </w:rPr>
        <w:t>Adequate</w:t>
      </w:r>
      <w:r w:rsidR="008E4D13" w:rsidRPr="008E4D13">
        <w:rPr>
          <w:rFonts w:ascii="Verdana" w:hAnsi="Verdana"/>
        </w:rPr>
        <w:t xml:space="preserve"> </w:t>
      </w:r>
      <w:r w:rsidR="008E4D13" w:rsidRPr="008E4D13">
        <w:rPr>
          <w:rFonts w:ascii="Verdana" w:hAnsi="Verdana"/>
        </w:rPr>
        <w:tab/>
      </w:r>
      <w:r w:rsidR="008E4D13" w:rsidRPr="008E4D13">
        <w:rPr>
          <w:rFonts w:ascii="Segoe UI Symbol" w:hAnsi="Segoe UI Symbol" w:cs="Segoe UI Symbol"/>
        </w:rPr>
        <w:t>☐</w:t>
      </w:r>
      <w:r w:rsidR="008E4D13" w:rsidRPr="008E4D13">
        <w:rPr>
          <w:rFonts w:ascii="Verdana" w:hAnsi="Verdana"/>
        </w:rPr>
        <w:t xml:space="preserve"> </w:t>
      </w:r>
      <w:r w:rsidR="008E4D13" w:rsidRPr="008E4D13">
        <w:rPr>
          <w:rFonts w:ascii="Verdana" w:hAnsi="Verdana"/>
          <w:i/>
          <w:iCs/>
        </w:rPr>
        <w:t>Limited</w:t>
      </w:r>
      <w:r w:rsidR="008E4D13" w:rsidRPr="008E4D13">
        <w:rPr>
          <w:rFonts w:ascii="Verdana" w:hAnsi="Verdana"/>
        </w:rPr>
        <w:t xml:space="preserve"> </w:t>
      </w:r>
      <w:r w:rsidR="008E4D13" w:rsidRPr="008E4D13">
        <w:rPr>
          <w:rFonts w:ascii="Verdana" w:hAnsi="Verdana"/>
        </w:rPr>
        <w:tab/>
      </w:r>
      <w:r w:rsidR="008E4D13" w:rsidRPr="008E4D13">
        <w:rPr>
          <w:rFonts w:ascii="Segoe UI Symbol" w:hAnsi="Segoe UI Symbol" w:cs="Segoe UI Symbol"/>
        </w:rPr>
        <w:t>☐</w:t>
      </w:r>
      <w:r w:rsidR="008E4D13" w:rsidRPr="008E4D13">
        <w:rPr>
          <w:rFonts w:ascii="Verdana" w:hAnsi="Verdana"/>
        </w:rPr>
        <w:t xml:space="preserve"> </w:t>
      </w:r>
      <w:r w:rsidR="008E4D13" w:rsidRPr="008E4D13">
        <w:rPr>
          <w:rFonts w:ascii="Verdana" w:hAnsi="Verdana"/>
          <w:i/>
          <w:iCs/>
        </w:rPr>
        <w:t>Critical</w:t>
      </w:r>
      <w:r w:rsidR="008E4D13" w:rsidRPr="008E4D13">
        <w:rPr>
          <w:rFonts w:ascii="Verdana" w:hAnsi="Verdana"/>
        </w:rPr>
        <w:tab/>
      </w:r>
      <w:r w:rsidR="001A7E53" w:rsidRPr="001A7E53">
        <w:rPr>
          <w:rFonts w:ascii="Verdana" w:hAnsi="Verdana"/>
          <w:color w:val="000000" w:themeColor="text1"/>
          <w:u w:val="single"/>
        </w:rPr>
        <w:t>Photoshop and Internet References</w:t>
      </w:r>
    </w:p>
    <w:p w14:paraId="449518C4" w14:textId="01894938" w:rsidR="008E4D13" w:rsidRPr="008E4D13" w:rsidRDefault="000C2B70" w:rsidP="008E4D13">
      <w:pPr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1D9FB4" wp14:editId="60F06084">
                <wp:simplePos x="0" y="0"/>
                <wp:positionH relativeFrom="column">
                  <wp:posOffset>1384814</wp:posOffset>
                </wp:positionH>
                <wp:positionV relativeFrom="paragraph">
                  <wp:posOffset>63712</wp:posOffset>
                </wp:positionV>
                <wp:extent cx="84334" cy="92497"/>
                <wp:effectExtent l="0" t="0" r="30480" b="22225"/>
                <wp:wrapNone/>
                <wp:docPr id="159688788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334" cy="9249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484A85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9.05pt,5pt" to="115.7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8E4D13" w:rsidRPr="008E4D13">
        <w:rPr>
          <w:rFonts w:ascii="Verdana" w:hAnsi="Verdana"/>
        </w:rPr>
        <w:t xml:space="preserve">Overall Project </w:t>
      </w:r>
      <w:r w:rsidR="008E4D13" w:rsidRPr="008E4D13">
        <w:rPr>
          <w:rFonts w:ascii="Verdana" w:hAnsi="Verdana"/>
        </w:rPr>
        <w:tab/>
      </w:r>
      <w:r w:rsidR="008E4D13" w:rsidRPr="008E4D13">
        <w:rPr>
          <w:rFonts w:ascii="Segoe UI Symbol" w:hAnsi="Segoe UI Symbol" w:cs="Segoe UI Symbol"/>
        </w:rPr>
        <w:t>☐</w:t>
      </w:r>
      <w:r w:rsidR="008E4D13" w:rsidRPr="008E4D13">
        <w:rPr>
          <w:rFonts w:ascii="Verdana" w:hAnsi="Verdana"/>
        </w:rPr>
        <w:t xml:space="preserve"> </w:t>
      </w:r>
      <w:r w:rsidR="008E4D13" w:rsidRPr="008E4D13">
        <w:rPr>
          <w:rFonts w:ascii="Verdana" w:hAnsi="Verdana"/>
          <w:i/>
          <w:iCs/>
        </w:rPr>
        <w:t>Green</w:t>
      </w:r>
      <w:r w:rsidR="008E4D13" w:rsidRPr="008E4D13">
        <w:rPr>
          <w:rFonts w:ascii="Verdana" w:hAnsi="Verdana"/>
        </w:rPr>
        <w:tab/>
      </w:r>
      <w:r w:rsidR="008E4D13" w:rsidRPr="008E4D13">
        <w:rPr>
          <w:rFonts w:ascii="Segoe UI Symbol" w:hAnsi="Segoe UI Symbol" w:cs="Segoe UI Symbol"/>
        </w:rPr>
        <w:t>☐</w:t>
      </w:r>
      <w:r w:rsidR="008E4D13" w:rsidRPr="008E4D13">
        <w:rPr>
          <w:rFonts w:ascii="Verdana" w:hAnsi="Verdana"/>
        </w:rPr>
        <w:t xml:space="preserve"> </w:t>
      </w:r>
      <w:r w:rsidR="008E4D13" w:rsidRPr="008E4D13">
        <w:rPr>
          <w:rFonts w:ascii="Verdana" w:hAnsi="Verdana"/>
          <w:i/>
          <w:iCs/>
        </w:rPr>
        <w:t>Yellow</w:t>
      </w:r>
      <w:r w:rsidR="008E4D13" w:rsidRPr="008E4D13">
        <w:rPr>
          <w:rFonts w:ascii="Verdana" w:hAnsi="Verdana"/>
        </w:rPr>
        <w:t xml:space="preserve"> </w:t>
      </w:r>
      <w:r w:rsidR="008E4D13" w:rsidRPr="008E4D13">
        <w:rPr>
          <w:rFonts w:ascii="Verdana" w:hAnsi="Verdana"/>
        </w:rPr>
        <w:tab/>
      </w:r>
      <w:r w:rsidR="008E4D13" w:rsidRPr="008E4D13">
        <w:rPr>
          <w:rFonts w:ascii="Segoe UI Symbol" w:hAnsi="Segoe UI Symbol" w:cs="Segoe UI Symbol"/>
        </w:rPr>
        <w:t>☐</w:t>
      </w:r>
      <w:r w:rsidR="008E4D13" w:rsidRPr="008E4D13">
        <w:rPr>
          <w:rFonts w:ascii="Verdana" w:hAnsi="Verdana"/>
        </w:rPr>
        <w:t xml:space="preserve"> </w:t>
      </w:r>
      <w:r w:rsidR="008E4D13" w:rsidRPr="008E4D13">
        <w:rPr>
          <w:rFonts w:ascii="Verdana" w:hAnsi="Verdana"/>
          <w:i/>
          <w:iCs/>
        </w:rPr>
        <w:t>Red</w:t>
      </w:r>
      <w:r w:rsidR="008E4D13" w:rsidRPr="008E4D13">
        <w:rPr>
          <w:rFonts w:ascii="Verdana" w:hAnsi="Verdana"/>
          <w:i/>
          <w:iCs/>
        </w:rPr>
        <w:tab/>
      </w:r>
      <w:r w:rsidR="008E4D13" w:rsidRPr="008E4D13">
        <w:rPr>
          <w:rFonts w:ascii="Verdana" w:hAnsi="Verdana"/>
        </w:rPr>
        <w:tab/>
      </w:r>
      <w:proofErr w:type="spellStart"/>
      <w:r w:rsidR="001D2CC6" w:rsidRPr="001D2CC6">
        <w:rPr>
          <w:rFonts w:ascii="Verdana" w:hAnsi="Verdana"/>
        </w:rPr>
        <w:t>Complete</w:t>
      </w:r>
      <w:r w:rsidR="001D2CC6">
        <w:rPr>
          <w:rFonts w:ascii="Verdana" w:hAnsi="Verdana"/>
        </w:rPr>
        <w:t>_R</w:t>
      </w:r>
      <w:r w:rsidR="001D2CC6" w:rsidRPr="001D2CC6">
        <w:rPr>
          <w:rFonts w:ascii="Verdana" w:hAnsi="Verdana"/>
        </w:rPr>
        <w:t>hythm</w:t>
      </w:r>
      <w:r w:rsidR="001D2CC6">
        <w:rPr>
          <w:rFonts w:ascii="Verdana" w:hAnsi="Verdana"/>
        </w:rPr>
        <w:t>_G</w:t>
      </w:r>
      <w:r w:rsidR="001D2CC6" w:rsidRPr="001D2CC6">
        <w:rPr>
          <w:rFonts w:ascii="Verdana" w:hAnsi="Verdana"/>
        </w:rPr>
        <w:t>ame</w:t>
      </w:r>
      <w:r w:rsidR="001D2CC6">
        <w:rPr>
          <w:rFonts w:ascii="Verdana" w:hAnsi="Verdana"/>
        </w:rPr>
        <w:t>_C</w:t>
      </w:r>
      <w:r w:rsidR="001D2CC6" w:rsidRPr="001D2CC6">
        <w:rPr>
          <w:rFonts w:ascii="Verdana" w:hAnsi="Verdana"/>
        </w:rPr>
        <w:t>oncept</w:t>
      </w:r>
      <w:proofErr w:type="spellEnd"/>
    </w:p>
    <w:p w14:paraId="639E14C0" w14:textId="77777777" w:rsidR="008E4D13" w:rsidRDefault="008E4D13" w:rsidP="008E4D13">
      <w:pPr>
        <w:rPr>
          <w:rFonts w:ascii="Segoe UI Emoji" w:hAnsi="Segoe UI Emoji" w:cs="Segoe UI Emoji"/>
        </w:rPr>
      </w:pPr>
    </w:p>
    <w:p w14:paraId="6174C035" w14:textId="28B284D1" w:rsidR="008E4D13" w:rsidRDefault="008E4D13" w:rsidP="008E4D13">
      <w:r>
        <w:rPr>
          <w:rFonts w:ascii="Segoe UI Emoji" w:hAnsi="Segoe UI Emoji" w:cs="Segoe UI Emoji"/>
        </w:rPr>
        <w:t>🛠</w:t>
      </w:r>
      <w:r>
        <w:t xml:space="preserve">️ </w:t>
      </w:r>
      <w:r w:rsidRPr="008E4D13">
        <w:rPr>
          <w:rFonts w:ascii="Verdana" w:hAnsi="Verdana"/>
          <w:b/>
          <w:bCs/>
        </w:rPr>
        <w:t>Completed This Period</w:t>
      </w:r>
    </w:p>
    <w:p w14:paraId="56FE8BC4" w14:textId="3D22C038" w:rsidR="008E4D13" w:rsidRDefault="008E4D13" w:rsidP="008E4D13">
      <w:r>
        <w:t>- ____</w:t>
      </w:r>
      <w:r w:rsidR="00C26DC0">
        <w:t>Admin</w:t>
      </w:r>
      <w:r>
        <w:t>_</w:t>
      </w:r>
      <w:r w:rsidR="00C26DC0">
        <w:t>Log-In</w:t>
      </w:r>
      <w:r>
        <w:t>_</w:t>
      </w:r>
      <w:r w:rsidR="00C26DC0">
        <w:t>Page</w:t>
      </w:r>
      <w:r>
        <w:t>________________________________________________________________________</w:t>
      </w:r>
    </w:p>
    <w:p w14:paraId="7E44C839" w14:textId="1B1DE574" w:rsidR="008E4D13" w:rsidRDefault="008E4D13" w:rsidP="008E4D13">
      <w:r>
        <w:t>-__</w:t>
      </w:r>
      <w:r w:rsidR="00C26DC0">
        <w:t>Logo</w:t>
      </w:r>
      <w:r>
        <w:t>_________________________________________________________</w:t>
      </w:r>
      <w:r w:rsidR="004C2D8E">
        <w:t>_______________________________</w:t>
      </w:r>
    </w:p>
    <w:p w14:paraId="2FC233BC" w14:textId="7D49E67D" w:rsidR="008E4D13" w:rsidRDefault="008E4D13" w:rsidP="008E4D13">
      <w:r>
        <w:t xml:space="preserve">- </w:t>
      </w:r>
      <w:r w:rsidR="004869B8">
        <w:t>_</w:t>
      </w:r>
      <w:r w:rsidR="00784114">
        <w:t>Draft</w:t>
      </w:r>
      <w:r>
        <w:t>_</w:t>
      </w:r>
      <w:r w:rsidR="00784114">
        <w:t>Lay-Out</w:t>
      </w:r>
      <w:r>
        <w:t>_</w:t>
      </w:r>
      <w:r w:rsidR="00784114">
        <w:t>of</w:t>
      </w:r>
      <w:r>
        <w:t>_</w:t>
      </w:r>
      <w:r w:rsidR="00784114">
        <w:t>Dashboard</w:t>
      </w:r>
      <w:r>
        <w:t>__________________________________________</w:t>
      </w:r>
      <w:r w:rsidR="004C2D8E">
        <w:t>___________________________</w:t>
      </w:r>
    </w:p>
    <w:p w14:paraId="4847850B" w14:textId="77777777" w:rsidR="008E4D13" w:rsidRDefault="008E4D13" w:rsidP="008E4D13">
      <w:r>
        <w:rPr>
          <w:rFonts w:ascii="Segoe UI Emoji" w:hAnsi="Segoe UI Emoji" w:cs="Segoe UI Emoji"/>
        </w:rPr>
        <w:t>🔄</w:t>
      </w:r>
      <w:r>
        <w:t xml:space="preserve"> </w:t>
      </w:r>
      <w:r w:rsidRPr="008E4D13">
        <w:rPr>
          <w:rFonts w:ascii="Verdana" w:hAnsi="Verdana"/>
          <w:b/>
          <w:bCs/>
        </w:rPr>
        <w:t>In Progress</w:t>
      </w:r>
    </w:p>
    <w:p w14:paraId="7AC7D75A" w14:textId="589D54FB" w:rsidR="008E4D13" w:rsidRDefault="008E4D13" w:rsidP="008E4D13">
      <w:r>
        <w:t>- ___</w:t>
      </w:r>
      <w:r w:rsidR="00C26DC0">
        <w:t>Dashboard</w:t>
      </w:r>
      <w:r>
        <w:t>_____________________________________________</w:t>
      </w:r>
      <w:r w:rsidR="004C2D8E">
        <w:t>_______________________________</w:t>
      </w:r>
    </w:p>
    <w:p w14:paraId="5F9D8829" w14:textId="4D63FB90" w:rsidR="008E4D13" w:rsidRDefault="008E4D13" w:rsidP="008E4D13">
      <w:r>
        <w:t>-__</w:t>
      </w:r>
      <w:r w:rsidR="00C26DC0">
        <w:t>Profile</w:t>
      </w:r>
      <w:r>
        <w:t>_</w:t>
      </w:r>
      <w:r w:rsidR="00C26DC0">
        <w:t>Editing</w:t>
      </w:r>
      <w:r>
        <w:t>____________________________________________________</w:t>
      </w:r>
      <w:r w:rsidR="004C2D8E">
        <w:t>____________________________</w:t>
      </w:r>
    </w:p>
    <w:p w14:paraId="397D7F76" w14:textId="1DAB6CD6" w:rsidR="008E4D13" w:rsidRDefault="008E4D13" w:rsidP="008E4D13">
      <w:r>
        <w:t>- _</w:t>
      </w:r>
      <w:r w:rsidR="00B6738D">
        <w:t>Landing</w:t>
      </w:r>
      <w:r>
        <w:t>_</w:t>
      </w:r>
      <w:r w:rsidR="00B6738D">
        <w:t>Page</w:t>
      </w:r>
      <w:r>
        <w:t>_______________________________________________________</w:t>
      </w:r>
      <w:r w:rsidR="004C2D8E">
        <w:t>___________________________</w:t>
      </w:r>
    </w:p>
    <w:p w14:paraId="1E8FA14B" w14:textId="77777777" w:rsidR="008E4D13" w:rsidRDefault="008E4D13" w:rsidP="008E4D13">
      <w:r>
        <w:rPr>
          <w:rFonts w:ascii="Segoe UI Emoji" w:hAnsi="Segoe UI Emoji" w:cs="Segoe UI Emoji"/>
        </w:rPr>
        <w:t>⏭</w:t>
      </w:r>
      <w:r>
        <w:t xml:space="preserve">️ </w:t>
      </w:r>
      <w:r w:rsidRPr="008E4D13">
        <w:rPr>
          <w:rFonts w:ascii="Verdana" w:hAnsi="Verdana"/>
          <w:b/>
          <w:bCs/>
        </w:rPr>
        <w:t>Next Steps / Upcoming Tasks</w:t>
      </w:r>
    </w:p>
    <w:p w14:paraId="072B8268" w14:textId="1C917B48" w:rsidR="008E4D13" w:rsidRDefault="008E4D13" w:rsidP="008E4D13">
      <w:r>
        <w:t>- __</w:t>
      </w:r>
      <w:r w:rsidR="00784114">
        <w:t>Function</w:t>
      </w:r>
      <w:r>
        <w:t>_</w:t>
      </w:r>
      <w:r w:rsidR="00784114">
        <w:t>design</w:t>
      </w:r>
      <w:r>
        <w:t>_</w:t>
      </w:r>
      <w:r w:rsidR="00784114">
        <w:t>of</w:t>
      </w:r>
      <w:r>
        <w:t>_</w:t>
      </w:r>
      <w:r w:rsidR="00784114">
        <w:t>each</w:t>
      </w:r>
      <w:r>
        <w:t>_</w:t>
      </w:r>
      <w:r w:rsidR="00784114">
        <w:t>buttons</w:t>
      </w:r>
      <w:r>
        <w:t>_______________________________________________________</w:t>
      </w:r>
      <w:r w:rsidR="004C2D8E">
        <w:t>_________</w:t>
      </w:r>
    </w:p>
    <w:p w14:paraId="2B368030" w14:textId="1A04FC16" w:rsidR="008E4D13" w:rsidRDefault="008E4D13" w:rsidP="008E4D13">
      <w:r>
        <w:t>- _</w:t>
      </w:r>
      <w:r w:rsidR="00784114">
        <w:t>Sub</w:t>
      </w:r>
      <w:r>
        <w:t>_</w:t>
      </w:r>
      <w:r w:rsidR="00784114">
        <w:t>section</w:t>
      </w:r>
      <w:r>
        <w:t>_</w:t>
      </w:r>
      <w:r w:rsidR="00784114">
        <w:t>of</w:t>
      </w:r>
      <w:r>
        <w:t>_</w:t>
      </w:r>
      <w:r w:rsidR="00784114">
        <w:t>dashboard</w:t>
      </w:r>
      <w:r>
        <w:t>________________________________________________________</w:t>
      </w:r>
      <w:r w:rsidR="004C2D8E">
        <w:t>_______________</w:t>
      </w:r>
    </w:p>
    <w:p w14:paraId="64E071F3" w14:textId="74F26F33" w:rsidR="008E4D13" w:rsidRDefault="008E4D13" w:rsidP="008E4D13">
      <w:r>
        <w:t>- ___</w:t>
      </w:r>
      <w:r w:rsidR="004869B8">
        <w:t>Song</w:t>
      </w:r>
      <w:r>
        <w:t>_</w:t>
      </w:r>
      <w:r w:rsidR="004869B8">
        <w:t>Charts</w:t>
      </w:r>
      <w:r>
        <w:t>________________________________________________</w:t>
      </w:r>
      <w:r w:rsidR="004C2D8E">
        <w:t>_______________________________</w:t>
      </w:r>
    </w:p>
    <w:p w14:paraId="7F3C63D5" w14:textId="77777777" w:rsidR="008E4D13" w:rsidRDefault="008E4D13" w:rsidP="008E4D13">
      <w:pPr>
        <w:rPr>
          <w:rFonts w:ascii="Segoe UI Emoji" w:hAnsi="Segoe UI Emoji" w:cs="Segoe UI Emoji"/>
        </w:rPr>
      </w:pPr>
    </w:p>
    <w:p w14:paraId="7F586E8B" w14:textId="77777777" w:rsidR="008E4D13" w:rsidRDefault="008E4D13" w:rsidP="008E4D13">
      <w:pPr>
        <w:rPr>
          <w:rFonts w:ascii="Segoe UI Emoji" w:hAnsi="Segoe UI Emoji" w:cs="Segoe UI Emoji"/>
        </w:rPr>
      </w:pPr>
    </w:p>
    <w:p w14:paraId="52437592" w14:textId="77777777" w:rsidR="008E4D13" w:rsidRDefault="008E4D13" w:rsidP="008E4D13">
      <w:pPr>
        <w:rPr>
          <w:rFonts w:ascii="Segoe UI Emoji" w:hAnsi="Segoe UI Emoji" w:cs="Segoe UI Emoji"/>
        </w:rPr>
      </w:pPr>
    </w:p>
    <w:p w14:paraId="4FB9E1A6" w14:textId="77777777" w:rsidR="008E4D13" w:rsidRDefault="008E4D13" w:rsidP="008E4D13">
      <w:pPr>
        <w:rPr>
          <w:rFonts w:ascii="Segoe UI Emoji" w:hAnsi="Segoe UI Emoji" w:cs="Segoe UI Emoji"/>
        </w:rPr>
      </w:pPr>
    </w:p>
    <w:p w14:paraId="3C444EF0" w14:textId="1D14FE7D" w:rsidR="008E4D13" w:rsidRDefault="008E4D13" w:rsidP="008E4D13">
      <w:pPr>
        <w:rPr>
          <w:rFonts w:ascii="Segoe UI Emoji" w:hAnsi="Segoe UI Emoji" w:cs="Segoe UI Emoji"/>
        </w:rPr>
      </w:pPr>
    </w:p>
    <w:p w14:paraId="4973B795" w14:textId="77777777" w:rsidR="004C2D8E" w:rsidRDefault="004C2D8E" w:rsidP="008E4D13">
      <w:pPr>
        <w:rPr>
          <w:rFonts w:ascii="Segoe UI Emoji" w:hAnsi="Segoe UI Emoji" w:cs="Segoe UI Emoji"/>
        </w:rPr>
      </w:pPr>
    </w:p>
    <w:p w14:paraId="1180602E" w14:textId="1476BB81" w:rsidR="008E4D13" w:rsidRDefault="008E4D13" w:rsidP="008E4D13">
      <w:r>
        <w:rPr>
          <w:rFonts w:ascii="Segoe UI Emoji" w:hAnsi="Segoe UI Emoji" w:cs="Segoe UI Emoji"/>
        </w:rPr>
        <w:t>⚠</w:t>
      </w:r>
      <w:r>
        <w:t xml:space="preserve">️ </w:t>
      </w:r>
      <w:r w:rsidRPr="008E4D13">
        <w:rPr>
          <w:rFonts w:ascii="Verdana" w:hAnsi="Verdana"/>
          <w:b/>
          <w:bCs/>
        </w:rPr>
        <w:t>Issues and Risks</w:t>
      </w:r>
    </w:p>
    <w:p w14:paraId="04F68394" w14:textId="333578B7" w:rsidR="008E4D13" w:rsidRPr="008E4D13" w:rsidRDefault="008E4D13" w:rsidP="008E4D13">
      <w:pPr>
        <w:rPr>
          <w:rFonts w:ascii="Verdana" w:hAnsi="Verdana"/>
        </w:rPr>
      </w:pPr>
      <w:r w:rsidRPr="008E4D13">
        <w:rPr>
          <w:rFonts w:ascii="Verdana" w:hAnsi="Verdana"/>
        </w:rPr>
        <w:t>Issue/Risk</w:t>
      </w:r>
      <w:r w:rsidRPr="008E4D13">
        <w:rPr>
          <w:rFonts w:ascii="Verdana" w:hAnsi="Verdana"/>
        </w:rPr>
        <w:tab/>
      </w:r>
      <w:r w:rsidR="004C2D8E">
        <w:rPr>
          <w:rFonts w:ascii="Verdana" w:hAnsi="Verdana"/>
        </w:rPr>
        <w:tab/>
      </w:r>
      <w:r w:rsidR="004C2D8E">
        <w:rPr>
          <w:rFonts w:ascii="Verdana" w:hAnsi="Verdana"/>
        </w:rPr>
        <w:tab/>
      </w:r>
      <w:r w:rsidRPr="008E4D13">
        <w:rPr>
          <w:rFonts w:ascii="Verdana" w:hAnsi="Verdana"/>
        </w:rPr>
        <w:t>Impact</w:t>
      </w:r>
      <w:r w:rsidRPr="008E4D13">
        <w:rPr>
          <w:rFonts w:ascii="Verdana" w:hAnsi="Verdana"/>
        </w:rPr>
        <w:tab/>
      </w:r>
      <w:r w:rsidR="004C2D8E">
        <w:rPr>
          <w:rFonts w:ascii="Verdana" w:hAnsi="Verdana"/>
        </w:rPr>
        <w:tab/>
      </w:r>
      <w:r w:rsidR="004C2D8E">
        <w:rPr>
          <w:rFonts w:ascii="Verdana" w:hAnsi="Verdana"/>
        </w:rPr>
        <w:tab/>
      </w:r>
      <w:r w:rsidRPr="008E4D13">
        <w:rPr>
          <w:rFonts w:ascii="Verdana" w:hAnsi="Verdana"/>
        </w:rPr>
        <w:t>Mitigation/Action</w:t>
      </w:r>
      <w:r w:rsidRPr="008E4D13">
        <w:rPr>
          <w:rFonts w:ascii="Verdana" w:hAnsi="Verdana"/>
        </w:rPr>
        <w:tab/>
        <w:t>Owner</w:t>
      </w:r>
      <w:r w:rsidRPr="008E4D13">
        <w:rPr>
          <w:rFonts w:ascii="Verdana" w:hAnsi="Verdana"/>
        </w:rPr>
        <w:tab/>
      </w:r>
      <w:r>
        <w:rPr>
          <w:rFonts w:ascii="Verdana" w:hAnsi="Verdana"/>
        </w:rPr>
        <w:tab/>
      </w:r>
      <w:r w:rsidRPr="008E4D13">
        <w:rPr>
          <w:rFonts w:ascii="Verdana" w:hAnsi="Verdana"/>
        </w:rPr>
        <w:t>Status</w:t>
      </w:r>
    </w:p>
    <w:p w14:paraId="00228775" w14:textId="7001B3AE" w:rsidR="008E4D13" w:rsidRDefault="00472ECD" w:rsidP="008E4D13">
      <w:proofErr w:type="spellStart"/>
      <w:r>
        <w:t>Weak</w:t>
      </w:r>
      <w:r w:rsidR="008E4D13">
        <w:t>_</w:t>
      </w:r>
      <w:r w:rsidR="004A1070">
        <w:t>Landing</w:t>
      </w:r>
      <w:r w:rsidR="008E4D13">
        <w:t>_</w:t>
      </w:r>
      <w:r w:rsidR="004A1070">
        <w:t>Page</w:t>
      </w:r>
      <w:proofErr w:type="spellEnd"/>
      <w:r w:rsidR="004C2D8E">
        <w:t>____</w:t>
      </w:r>
      <w:r w:rsidR="008E4D13">
        <w:tab/>
        <w:t>_</w:t>
      </w:r>
      <w:proofErr w:type="spellStart"/>
      <w:r w:rsidR="00342CAF">
        <w:t>Cluttered</w:t>
      </w:r>
      <w:r w:rsidR="008E4D13">
        <w:t>_</w:t>
      </w:r>
      <w:r w:rsidR="00342CAF">
        <w:t>Layout</w:t>
      </w:r>
      <w:proofErr w:type="spellEnd"/>
      <w:r w:rsidR="008E4D13">
        <w:t>_____</w:t>
      </w:r>
      <w:r w:rsidR="008E4D13">
        <w:tab/>
        <w:t>_</w:t>
      </w:r>
      <w:proofErr w:type="spellStart"/>
      <w:r>
        <w:t>Polish</w:t>
      </w:r>
      <w:r w:rsidR="008E4D13">
        <w:t>_</w:t>
      </w:r>
      <w:r>
        <w:t>Layout</w:t>
      </w:r>
      <w:proofErr w:type="spellEnd"/>
      <w:r w:rsidR="008E4D13">
        <w:t>____</w:t>
      </w:r>
      <w:r w:rsidR="00342CAF">
        <w:t xml:space="preserve">    </w:t>
      </w:r>
      <w:proofErr w:type="spellStart"/>
      <w:r w:rsidR="00342CAF" w:rsidRPr="00342CAF">
        <w:rPr>
          <w:color w:val="000000" w:themeColor="text1"/>
          <w:u w:val="single"/>
        </w:rPr>
        <w:t>Judar</w:t>
      </w:r>
      <w:proofErr w:type="spellEnd"/>
      <w:r w:rsidR="00342CAF" w:rsidRPr="00342CAF">
        <w:rPr>
          <w:color w:val="000000" w:themeColor="text1"/>
          <w:u w:val="single"/>
        </w:rPr>
        <w:t>/Trayfalgar</w:t>
      </w:r>
      <w:r w:rsidR="008E4D13">
        <w:tab/>
      </w:r>
      <w:proofErr w:type="spellStart"/>
      <w:r>
        <w:t>In</w:t>
      </w:r>
      <w:r w:rsidR="008E4D13">
        <w:t>_</w:t>
      </w:r>
      <w:r>
        <w:t>Progress</w:t>
      </w:r>
      <w:proofErr w:type="spellEnd"/>
    </w:p>
    <w:p w14:paraId="47B339F1" w14:textId="0195092D" w:rsidR="008E4D13" w:rsidRDefault="00342CAF" w:rsidP="008E4D13">
      <w:proofErr w:type="spellStart"/>
      <w:r>
        <w:t>Dashboard</w:t>
      </w:r>
      <w:r w:rsidR="008E4D13">
        <w:t>_</w:t>
      </w:r>
      <w:r>
        <w:t>Clarity</w:t>
      </w:r>
      <w:r w:rsidR="008E4D13">
        <w:t>_</w:t>
      </w:r>
      <w:r>
        <w:t>Loss</w:t>
      </w:r>
      <w:proofErr w:type="spellEnd"/>
      <w:r>
        <w:t>__</w:t>
      </w:r>
      <w:r w:rsidR="008E4D13">
        <w:tab/>
        <w:t>_</w:t>
      </w:r>
      <w:proofErr w:type="spellStart"/>
      <w:r>
        <w:t>Poor</w:t>
      </w:r>
      <w:r w:rsidR="008E4D13">
        <w:t>_</w:t>
      </w:r>
      <w:r>
        <w:t>Engagement</w:t>
      </w:r>
      <w:proofErr w:type="spellEnd"/>
      <w:r w:rsidR="008E4D13">
        <w:t>____</w:t>
      </w:r>
      <w:r w:rsidR="008E4D13">
        <w:tab/>
        <w:t>_</w:t>
      </w:r>
      <w:proofErr w:type="spellStart"/>
      <w:r w:rsidR="00472ECD">
        <w:t>Optimize</w:t>
      </w:r>
      <w:r w:rsidR="008E4D13">
        <w:t>_</w:t>
      </w:r>
      <w:r w:rsidR="00472ECD">
        <w:t>Layout</w:t>
      </w:r>
      <w:proofErr w:type="spellEnd"/>
      <w:r w:rsidR="008E4D13">
        <w:t>_</w:t>
      </w:r>
      <w:r w:rsidR="008E4D13">
        <w:tab/>
        <w:t>_</w:t>
      </w:r>
      <w:r w:rsidR="00472ECD">
        <w:t>Trayfalgar</w:t>
      </w:r>
      <w:r w:rsidR="008E4D13">
        <w:t>_</w:t>
      </w:r>
      <w:r w:rsidR="008E4D13">
        <w:tab/>
      </w:r>
      <w:proofErr w:type="spellStart"/>
      <w:r>
        <w:t>In</w:t>
      </w:r>
      <w:r w:rsidR="008E4D13">
        <w:t>_</w:t>
      </w:r>
      <w:r>
        <w:t>Progress</w:t>
      </w:r>
      <w:proofErr w:type="spellEnd"/>
    </w:p>
    <w:p w14:paraId="41C2B35C" w14:textId="77777777" w:rsidR="008E4D13" w:rsidRDefault="008E4D13" w:rsidP="008E4D13">
      <w:r>
        <w:rPr>
          <w:rFonts w:ascii="Segoe UI Emoji" w:hAnsi="Segoe UI Emoji" w:cs="Segoe UI Emoji"/>
        </w:rPr>
        <w:t>💬</w:t>
      </w:r>
      <w:r>
        <w:t xml:space="preserve"> </w:t>
      </w:r>
      <w:r w:rsidRPr="008E4D13">
        <w:rPr>
          <w:rFonts w:ascii="Verdana" w:hAnsi="Verdana"/>
          <w:b/>
          <w:bCs/>
        </w:rPr>
        <w:t>Notes / Additional Comments</w:t>
      </w:r>
    </w:p>
    <w:p w14:paraId="6567AC5B" w14:textId="35F8B0F8" w:rsidR="008E4D13" w:rsidRDefault="008E4D13" w:rsidP="008E4D13">
      <w:r>
        <w:t>- ___</w:t>
      </w:r>
      <w:proofErr w:type="spellStart"/>
      <w:r w:rsidR="00EF5D99">
        <w:t>Lack</w:t>
      </w:r>
      <w:r>
        <w:t>_</w:t>
      </w:r>
      <w:r w:rsidR="00EF5D99">
        <w:t>of</w:t>
      </w:r>
      <w:r>
        <w:t>_</w:t>
      </w:r>
      <w:r w:rsidR="00EF5D99">
        <w:t>Communication</w:t>
      </w:r>
      <w:r>
        <w:t>_</w:t>
      </w:r>
      <w:r w:rsidR="004A1070">
        <w:t>and</w:t>
      </w:r>
      <w:proofErr w:type="spellEnd"/>
      <w:r w:rsidR="004A1070">
        <w:t xml:space="preserve"> _Participation_</w:t>
      </w:r>
      <w:r w:rsidR="00EF5D99">
        <w:t>within</w:t>
      </w:r>
      <w:r>
        <w:t>_</w:t>
      </w:r>
      <w:r w:rsidR="00EF5D99">
        <w:t>the</w:t>
      </w:r>
      <w:r>
        <w:t>_</w:t>
      </w:r>
      <w:proofErr w:type="gramStart"/>
      <w:r w:rsidR="00EF5D99">
        <w:t>group.</w:t>
      </w:r>
      <w:r>
        <w:t>_</w:t>
      </w:r>
      <w:proofErr w:type="gramEnd"/>
      <w:r>
        <w:t>______________________________________</w:t>
      </w:r>
    </w:p>
    <w:p w14:paraId="621FD1D8" w14:textId="3D6CCE22" w:rsidR="008E4D13" w:rsidRPr="008E4D13" w:rsidRDefault="008E4D13" w:rsidP="008E4D13">
      <w:r>
        <w:t>- ___</w:t>
      </w:r>
      <w:r w:rsidR="005A1E7E">
        <w:t>Not</w:t>
      </w:r>
      <w:r>
        <w:t>_</w:t>
      </w:r>
      <w:r w:rsidR="005A1E7E">
        <w:t>enough</w:t>
      </w:r>
      <w:r>
        <w:t>_</w:t>
      </w:r>
      <w:r w:rsidR="005A1E7E">
        <w:t>ideas</w:t>
      </w:r>
      <w:r>
        <w:t>_</w:t>
      </w:r>
      <w:r w:rsidR="005A1E7E">
        <w:t>to</w:t>
      </w:r>
      <w:r>
        <w:t>_</w:t>
      </w:r>
      <w:r w:rsidR="005A1E7E">
        <w:t>come</w:t>
      </w:r>
      <w:r>
        <w:t>_</w:t>
      </w:r>
      <w:proofErr w:type="gramStart"/>
      <w:r w:rsidR="005A1E7E">
        <w:t>up,_</w:t>
      </w:r>
      <w:proofErr w:type="spellStart"/>
      <w:proofErr w:type="gramEnd"/>
      <w:r w:rsidR="005A1E7E">
        <w:t>need</w:t>
      </w:r>
      <w:r>
        <w:t>_</w:t>
      </w:r>
      <w:r w:rsidR="005A1E7E">
        <w:t>advice</w:t>
      </w:r>
      <w:proofErr w:type="spellEnd"/>
      <w:r w:rsidR="005A1E7E">
        <w:t xml:space="preserve"> </w:t>
      </w:r>
      <w:r>
        <w:t>_</w:t>
      </w:r>
      <w:proofErr w:type="spellStart"/>
      <w:r w:rsidR="005A1E7E">
        <w:t>to</w:t>
      </w:r>
      <w:r>
        <w:t>_</w:t>
      </w:r>
      <w:r w:rsidR="005A1E7E">
        <w:t>improve</w:t>
      </w:r>
      <w:r>
        <w:t>_</w:t>
      </w:r>
      <w:proofErr w:type="gramStart"/>
      <w:r w:rsidR="005A1E7E">
        <w:t>it</w:t>
      </w:r>
      <w:proofErr w:type="spellEnd"/>
      <w:r w:rsidR="005A1E7E">
        <w:t>.</w:t>
      </w:r>
      <w:r>
        <w:t>_</w:t>
      </w:r>
      <w:proofErr w:type="gramEnd"/>
      <w:r>
        <w:t>______________________________________</w:t>
      </w:r>
    </w:p>
    <w:sectPr w:rsidR="008E4D13" w:rsidRPr="008E4D13" w:rsidSect="008F186E">
      <w:headerReference w:type="default" r:id="rId8"/>
      <w:footerReference w:type="default" r:id="rId9"/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28A01" w14:textId="77777777" w:rsidR="00356426" w:rsidRDefault="00356426" w:rsidP="001D1F4B">
      <w:pPr>
        <w:spacing w:after="0" w:line="240" w:lineRule="auto"/>
      </w:pPr>
      <w:r>
        <w:separator/>
      </w:r>
    </w:p>
  </w:endnote>
  <w:endnote w:type="continuationSeparator" w:id="0">
    <w:p w14:paraId="5E19EC45" w14:textId="77777777" w:rsidR="00356426" w:rsidRDefault="00356426" w:rsidP="001D1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83BCA" w14:textId="77777777" w:rsidR="001D1F4B" w:rsidRDefault="007829E9" w:rsidP="00A827F5">
    <w:pPr>
      <w:pStyle w:val="Footer"/>
      <w:tabs>
        <w:tab w:val="clear" w:pos="4680"/>
        <w:tab w:val="clear" w:pos="9360"/>
        <w:tab w:val="left" w:pos="3417"/>
      </w:tabs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2EAB62F0" wp14:editId="52858F4F">
          <wp:simplePos x="0" y="0"/>
          <wp:positionH relativeFrom="column">
            <wp:posOffset>-450850</wp:posOffset>
          </wp:positionH>
          <wp:positionV relativeFrom="paragraph">
            <wp:posOffset>-278765</wp:posOffset>
          </wp:positionV>
          <wp:extent cx="7763510" cy="791281"/>
          <wp:effectExtent l="0" t="0" r="0" b="889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3510" cy="7912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51D50" w14:textId="77777777" w:rsidR="00356426" w:rsidRDefault="00356426" w:rsidP="001D1F4B">
      <w:pPr>
        <w:spacing w:after="0" w:line="240" w:lineRule="auto"/>
      </w:pPr>
      <w:r>
        <w:separator/>
      </w:r>
    </w:p>
  </w:footnote>
  <w:footnote w:type="continuationSeparator" w:id="0">
    <w:p w14:paraId="73777847" w14:textId="77777777" w:rsidR="00356426" w:rsidRDefault="00356426" w:rsidP="001D1F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062C" w14:textId="77777777" w:rsidR="00AC43C0" w:rsidRPr="00AC43C0" w:rsidRDefault="007829E9" w:rsidP="006D52E7">
    <w:pPr>
      <w:pStyle w:val="Header"/>
      <w:rPr>
        <w:rFonts w:ascii="Roboto" w:hAnsi="Roboto"/>
        <w:b/>
        <w:bCs/>
        <w:sz w:val="28"/>
        <w:szCs w:val="28"/>
      </w:rPr>
    </w:pPr>
    <w:r>
      <w:rPr>
        <w:rFonts w:ascii="Roboto" w:hAnsi="Roboto"/>
        <w:b/>
        <w:bCs/>
        <w:noProof/>
        <w:sz w:val="28"/>
        <w:szCs w:val="28"/>
        <w:lang w:val="en-US"/>
      </w:rPr>
      <w:drawing>
        <wp:anchor distT="0" distB="0" distL="114300" distR="114300" simplePos="0" relativeHeight="251658240" behindDoc="1" locked="0" layoutInCell="1" allowOverlap="1" wp14:anchorId="1F1EBFE8" wp14:editId="01EC2AE7">
          <wp:simplePos x="0" y="0"/>
          <wp:positionH relativeFrom="column">
            <wp:posOffset>-444500</wp:posOffset>
          </wp:positionH>
          <wp:positionV relativeFrom="paragraph">
            <wp:posOffset>-248285</wp:posOffset>
          </wp:positionV>
          <wp:extent cx="7763774" cy="1381056"/>
          <wp:effectExtent l="0" t="0" r="0" b="0"/>
          <wp:wrapNone/>
          <wp:docPr id="3" name="Picture 3" descr="Graphical user interfac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Graphical user interfac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3774" cy="1381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43C0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3BB7"/>
    <w:multiLevelType w:val="hybridMultilevel"/>
    <w:tmpl w:val="2FE02014"/>
    <w:lvl w:ilvl="0" w:tplc="FF8E9EF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17882544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E89EA3CA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F0FE0A92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E67017F8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EDE85F6A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BF6C189C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69344F86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41C8F740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3541B"/>
    <w:multiLevelType w:val="hybridMultilevel"/>
    <w:tmpl w:val="B9A6AAB8"/>
    <w:lvl w:ilvl="0" w:tplc="E236DB5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23943556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9A2C205A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74985248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157ED45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ACF83D68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2FC619BA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5970A52A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C6B0D0A4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337713"/>
    <w:multiLevelType w:val="hybridMultilevel"/>
    <w:tmpl w:val="8FC893C6"/>
    <w:lvl w:ilvl="0" w:tplc="4B046F02">
      <w:start w:val="1"/>
      <w:numFmt w:val="bullet"/>
      <w:lvlText w:val="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43488E"/>
    <w:multiLevelType w:val="hybridMultilevel"/>
    <w:tmpl w:val="6400B206"/>
    <w:lvl w:ilvl="0" w:tplc="FEA81CD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9B685266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836429B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A48E891C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92BE10A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E004A6EC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31C22580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EE5830AC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7E6C676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E10724"/>
    <w:multiLevelType w:val="hybridMultilevel"/>
    <w:tmpl w:val="3CFA9E04"/>
    <w:lvl w:ilvl="0" w:tplc="A5809E0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297B25"/>
    <w:multiLevelType w:val="hybridMultilevel"/>
    <w:tmpl w:val="3BFEC894"/>
    <w:lvl w:ilvl="0" w:tplc="7D905E4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1BCCE8AA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58C4C370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3794AAEC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B53A26F2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8042F01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4D7C1A8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0FE62B4E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DC702DD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DD30B6"/>
    <w:multiLevelType w:val="hybridMultilevel"/>
    <w:tmpl w:val="00086BD8"/>
    <w:lvl w:ilvl="0" w:tplc="CEA4F81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19BA470C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E84430D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6534125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78249146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C6FEAAEC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90B61210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6E18221A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B26EBAB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AD5FF0"/>
    <w:multiLevelType w:val="hybridMultilevel"/>
    <w:tmpl w:val="B9C09696"/>
    <w:lvl w:ilvl="0" w:tplc="3E6878B2">
      <w:start w:val="1"/>
      <w:numFmt w:val="decimal"/>
      <w:lvlText w:val="%1."/>
      <w:lvlJc w:val="left"/>
      <w:pPr>
        <w:ind w:left="1130" w:hanging="360"/>
      </w:pPr>
    </w:lvl>
    <w:lvl w:ilvl="1" w:tplc="38090019">
      <w:start w:val="1"/>
      <w:numFmt w:val="lowerLetter"/>
      <w:lvlText w:val="%2."/>
      <w:lvlJc w:val="left"/>
      <w:pPr>
        <w:ind w:left="1850" w:hanging="360"/>
      </w:pPr>
    </w:lvl>
    <w:lvl w:ilvl="2" w:tplc="3809001B">
      <w:start w:val="1"/>
      <w:numFmt w:val="lowerRoman"/>
      <w:lvlText w:val="%3."/>
      <w:lvlJc w:val="right"/>
      <w:pPr>
        <w:ind w:left="2570" w:hanging="180"/>
      </w:pPr>
    </w:lvl>
    <w:lvl w:ilvl="3" w:tplc="3809000F">
      <w:start w:val="1"/>
      <w:numFmt w:val="decimal"/>
      <w:lvlText w:val="%4."/>
      <w:lvlJc w:val="left"/>
      <w:pPr>
        <w:ind w:left="3290" w:hanging="360"/>
      </w:pPr>
    </w:lvl>
    <w:lvl w:ilvl="4" w:tplc="38090019">
      <w:start w:val="1"/>
      <w:numFmt w:val="lowerLetter"/>
      <w:lvlText w:val="%5."/>
      <w:lvlJc w:val="left"/>
      <w:pPr>
        <w:ind w:left="4010" w:hanging="360"/>
      </w:pPr>
    </w:lvl>
    <w:lvl w:ilvl="5" w:tplc="3809001B">
      <w:start w:val="1"/>
      <w:numFmt w:val="lowerRoman"/>
      <w:lvlText w:val="%6."/>
      <w:lvlJc w:val="right"/>
      <w:pPr>
        <w:ind w:left="4730" w:hanging="180"/>
      </w:pPr>
    </w:lvl>
    <w:lvl w:ilvl="6" w:tplc="3809000F">
      <w:start w:val="1"/>
      <w:numFmt w:val="decimal"/>
      <w:lvlText w:val="%7."/>
      <w:lvlJc w:val="left"/>
      <w:pPr>
        <w:ind w:left="5450" w:hanging="360"/>
      </w:pPr>
    </w:lvl>
    <w:lvl w:ilvl="7" w:tplc="38090019">
      <w:start w:val="1"/>
      <w:numFmt w:val="lowerLetter"/>
      <w:lvlText w:val="%8."/>
      <w:lvlJc w:val="left"/>
      <w:pPr>
        <w:ind w:left="6170" w:hanging="360"/>
      </w:pPr>
    </w:lvl>
    <w:lvl w:ilvl="8" w:tplc="3809001B">
      <w:start w:val="1"/>
      <w:numFmt w:val="lowerRoman"/>
      <w:lvlText w:val="%9."/>
      <w:lvlJc w:val="right"/>
      <w:pPr>
        <w:ind w:left="6890" w:hanging="180"/>
      </w:pPr>
    </w:lvl>
  </w:abstractNum>
  <w:num w:numId="1" w16cid:durableId="140241126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27956491">
    <w:abstractNumId w:val="1"/>
  </w:num>
  <w:num w:numId="3" w16cid:durableId="1978603065">
    <w:abstractNumId w:val="0"/>
  </w:num>
  <w:num w:numId="4" w16cid:durableId="320473025">
    <w:abstractNumId w:val="5"/>
  </w:num>
  <w:num w:numId="5" w16cid:durableId="1139298402">
    <w:abstractNumId w:val="3"/>
  </w:num>
  <w:num w:numId="6" w16cid:durableId="1110853012">
    <w:abstractNumId w:val="6"/>
  </w:num>
  <w:num w:numId="7" w16cid:durableId="560941183">
    <w:abstractNumId w:val="2"/>
  </w:num>
  <w:num w:numId="8" w16cid:durableId="7241374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c2trA0NjAxMTM1NzRV0lEKTi0uzszPAykwNKgFAGVE5cItAAAA"/>
  </w:docVars>
  <w:rsids>
    <w:rsidRoot w:val="00B9237A"/>
    <w:rsid w:val="00003BE7"/>
    <w:rsid w:val="0001002B"/>
    <w:rsid w:val="00027739"/>
    <w:rsid w:val="00036421"/>
    <w:rsid w:val="00052D36"/>
    <w:rsid w:val="0006007C"/>
    <w:rsid w:val="000711B2"/>
    <w:rsid w:val="00076D24"/>
    <w:rsid w:val="00096F20"/>
    <w:rsid w:val="000C2B70"/>
    <w:rsid w:val="000E264A"/>
    <w:rsid w:val="000E2DAA"/>
    <w:rsid w:val="000E6B1D"/>
    <w:rsid w:val="00116B90"/>
    <w:rsid w:val="00134C26"/>
    <w:rsid w:val="00151567"/>
    <w:rsid w:val="00151BC2"/>
    <w:rsid w:val="00161EDE"/>
    <w:rsid w:val="001649E3"/>
    <w:rsid w:val="00175E54"/>
    <w:rsid w:val="001A7E53"/>
    <w:rsid w:val="001B205B"/>
    <w:rsid w:val="001D1F4B"/>
    <w:rsid w:val="001D2CC6"/>
    <w:rsid w:val="001D538C"/>
    <w:rsid w:val="001E7CBA"/>
    <w:rsid w:val="001F5B6B"/>
    <w:rsid w:val="002233DD"/>
    <w:rsid w:val="002311D9"/>
    <w:rsid w:val="00267C1A"/>
    <w:rsid w:val="00275B8C"/>
    <w:rsid w:val="00291D70"/>
    <w:rsid w:val="00292C68"/>
    <w:rsid w:val="002A30FC"/>
    <w:rsid w:val="002B4283"/>
    <w:rsid w:val="002D748C"/>
    <w:rsid w:val="002E0906"/>
    <w:rsid w:val="002E364B"/>
    <w:rsid w:val="003075D4"/>
    <w:rsid w:val="00315140"/>
    <w:rsid w:val="003206AD"/>
    <w:rsid w:val="00322236"/>
    <w:rsid w:val="00327DB3"/>
    <w:rsid w:val="00330806"/>
    <w:rsid w:val="00342CAF"/>
    <w:rsid w:val="00343E69"/>
    <w:rsid w:val="00352FDA"/>
    <w:rsid w:val="00355224"/>
    <w:rsid w:val="00356426"/>
    <w:rsid w:val="00356B75"/>
    <w:rsid w:val="003727E1"/>
    <w:rsid w:val="00377B78"/>
    <w:rsid w:val="00396E79"/>
    <w:rsid w:val="003B6EAD"/>
    <w:rsid w:val="003D00F9"/>
    <w:rsid w:val="003D590C"/>
    <w:rsid w:val="003F0861"/>
    <w:rsid w:val="00430896"/>
    <w:rsid w:val="00440789"/>
    <w:rsid w:val="00466DD1"/>
    <w:rsid w:val="0046745E"/>
    <w:rsid w:val="00472ECD"/>
    <w:rsid w:val="0048607B"/>
    <w:rsid w:val="004861A2"/>
    <w:rsid w:val="004869B8"/>
    <w:rsid w:val="004A1070"/>
    <w:rsid w:val="004C2D8E"/>
    <w:rsid w:val="004E0E08"/>
    <w:rsid w:val="004E1B33"/>
    <w:rsid w:val="00502CCA"/>
    <w:rsid w:val="0052432A"/>
    <w:rsid w:val="00545E69"/>
    <w:rsid w:val="00571979"/>
    <w:rsid w:val="00573369"/>
    <w:rsid w:val="00576CC5"/>
    <w:rsid w:val="005A1E7E"/>
    <w:rsid w:val="005B2915"/>
    <w:rsid w:val="00604C17"/>
    <w:rsid w:val="006178BD"/>
    <w:rsid w:val="00626952"/>
    <w:rsid w:val="006519E9"/>
    <w:rsid w:val="00664F7E"/>
    <w:rsid w:val="00680C68"/>
    <w:rsid w:val="00686BE3"/>
    <w:rsid w:val="006C518A"/>
    <w:rsid w:val="006D52E7"/>
    <w:rsid w:val="006F1C93"/>
    <w:rsid w:val="006F61DF"/>
    <w:rsid w:val="00700E36"/>
    <w:rsid w:val="00730810"/>
    <w:rsid w:val="00737CA6"/>
    <w:rsid w:val="007829E9"/>
    <w:rsid w:val="00784114"/>
    <w:rsid w:val="007960E3"/>
    <w:rsid w:val="00796DB7"/>
    <w:rsid w:val="007B0FE2"/>
    <w:rsid w:val="007B1D29"/>
    <w:rsid w:val="007B317A"/>
    <w:rsid w:val="007B436A"/>
    <w:rsid w:val="007C497A"/>
    <w:rsid w:val="007D5F97"/>
    <w:rsid w:val="007D7617"/>
    <w:rsid w:val="00803491"/>
    <w:rsid w:val="008170D5"/>
    <w:rsid w:val="00857D5C"/>
    <w:rsid w:val="008637FD"/>
    <w:rsid w:val="008869F4"/>
    <w:rsid w:val="008A44DE"/>
    <w:rsid w:val="008B4FEB"/>
    <w:rsid w:val="008D66A3"/>
    <w:rsid w:val="008E4D13"/>
    <w:rsid w:val="008F186E"/>
    <w:rsid w:val="0091681A"/>
    <w:rsid w:val="00996F29"/>
    <w:rsid w:val="009B3E99"/>
    <w:rsid w:val="009D6F79"/>
    <w:rsid w:val="009E7DBD"/>
    <w:rsid w:val="009F285D"/>
    <w:rsid w:val="009F70A0"/>
    <w:rsid w:val="00A30EA8"/>
    <w:rsid w:val="00A42EFC"/>
    <w:rsid w:val="00A5100E"/>
    <w:rsid w:val="00A51D40"/>
    <w:rsid w:val="00A62F4A"/>
    <w:rsid w:val="00A827F5"/>
    <w:rsid w:val="00A97213"/>
    <w:rsid w:val="00AA300B"/>
    <w:rsid w:val="00AB0123"/>
    <w:rsid w:val="00AC43C0"/>
    <w:rsid w:val="00AE1AD1"/>
    <w:rsid w:val="00AF1981"/>
    <w:rsid w:val="00AF4F46"/>
    <w:rsid w:val="00AF5868"/>
    <w:rsid w:val="00B00366"/>
    <w:rsid w:val="00B15C34"/>
    <w:rsid w:val="00B505A6"/>
    <w:rsid w:val="00B50CCC"/>
    <w:rsid w:val="00B53C6B"/>
    <w:rsid w:val="00B6738D"/>
    <w:rsid w:val="00B6776B"/>
    <w:rsid w:val="00B770C3"/>
    <w:rsid w:val="00B9237A"/>
    <w:rsid w:val="00BA16BD"/>
    <w:rsid w:val="00BB4A93"/>
    <w:rsid w:val="00BE33D5"/>
    <w:rsid w:val="00C06E0C"/>
    <w:rsid w:val="00C10586"/>
    <w:rsid w:val="00C13C09"/>
    <w:rsid w:val="00C26DC0"/>
    <w:rsid w:val="00C270EE"/>
    <w:rsid w:val="00C621B7"/>
    <w:rsid w:val="00C65AD5"/>
    <w:rsid w:val="00C71337"/>
    <w:rsid w:val="00C86818"/>
    <w:rsid w:val="00CA409C"/>
    <w:rsid w:val="00CA7112"/>
    <w:rsid w:val="00CF1180"/>
    <w:rsid w:val="00D12BE6"/>
    <w:rsid w:val="00D15456"/>
    <w:rsid w:val="00D4135C"/>
    <w:rsid w:val="00D4783E"/>
    <w:rsid w:val="00D66E75"/>
    <w:rsid w:val="00D8564E"/>
    <w:rsid w:val="00D9169C"/>
    <w:rsid w:val="00DA2141"/>
    <w:rsid w:val="00DF4934"/>
    <w:rsid w:val="00E05DA7"/>
    <w:rsid w:val="00E20F87"/>
    <w:rsid w:val="00E21826"/>
    <w:rsid w:val="00E23E21"/>
    <w:rsid w:val="00E426DF"/>
    <w:rsid w:val="00E52CAB"/>
    <w:rsid w:val="00E650C9"/>
    <w:rsid w:val="00E94918"/>
    <w:rsid w:val="00EA40E4"/>
    <w:rsid w:val="00EC4359"/>
    <w:rsid w:val="00ED163B"/>
    <w:rsid w:val="00EE006A"/>
    <w:rsid w:val="00EE03D9"/>
    <w:rsid w:val="00EF5D99"/>
    <w:rsid w:val="00F071CF"/>
    <w:rsid w:val="00F14603"/>
    <w:rsid w:val="00F1700F"/>
    <w:rsid w:val="00F2486D"/>
    <w:rsid w:val="00F40166"/>
    <w:rsid w:val="00F54ADE"/>
    <w:rsid w:val="00F9565E"/>
    <w:rsid w:val="00F967DB"/>
    <w:rsid w:val="00FB704D"/>
    <w:rsid w:val="00FD2424"/>
    <w:rsid w:val="00FE16BF"/>
    <w:rsid w:val="00FE1E1C"/>
    <w:rsid w:val="00FF0CEE"/>
    <w:rsid w:val="00FF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98EF22"/>
  <w15:chartTrackingRefBased/>
  <w15:docId w15:val="{A63FFD4F-95CF-4639-802C-F5BC802FD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D1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1F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1F4B"/>
  </w:style>
  <w:style w:type="paragraph" w:styleId="Footer">
    <w:name w:val="footer"/>
    <w:basedOn w:val="Normal"/>
    <w:link w:val="FooterChar"/>
    <w:uiPriority w:val="99"/>
    <w:unhideWhenUsed/>
    <w:rsid w:val="001D1F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1F4B"/>
  </w:style>
  <w:style w:type="character" w:styleId="Hyperlink">
    <w:name w:val="Hyperlink"/>
    <w:basedOn w:val="DefaultParagraphFont"/>
    <w:uiPriority w:val="99"/>
    <w:unhideWhenUsed/>
    <w:rsid w:val="0057197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7197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D538C"/>
    <w:pPr>
      <w:spacing w:line="256" w:lineRule="auto"/>
      <w:ind w:left="720"/>
      <w:contextualSpacing/>
    </w:pPr>
    <w:rPr>
      <w:rFonts w:ascii="Calibri" w:eastAsia="Calibri" w:hAnsi="Calibri" w:cs="Calibri"/>
      <w:lang w:val="en-US" w:eastAsia="en-ID"/>
    </w:rPr>
  </w:style>
  <w:style w:type="paragraph" w:styleId="NoSpacing">
    <w:name w:val="No Spacing"/>
    <w:uiPriority w:val="1"/>
    <w:qFormat/>
    <w:rsid w:val="00175E54"/>
    <w:pPr>
      <w:spacing w:after="0" w:line="240" w:lineRule="auto"/>
    </w:pPr>
  </w:style>
  <w:style w:type="table" w:styleId="TableGrid">
    <w:name w:val="Table Grid"/>
    <w:basedOn w:val="TableNormal"/>
    <w:uiPriority w:val="39"/>
    <w:rsid w:val="00AA30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218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18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182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18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182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7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4306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740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3976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5282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499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1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605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681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9455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766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7394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45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777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1000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1496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2012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8044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1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354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2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3841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5456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55615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22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9872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2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0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596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397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8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776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4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8618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621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9930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7409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5119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01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27331">
          <w:marLeft w:val="835"/>
          <w:marRight w:val="374"/>
          <w:marTop w:val="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7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\Downloads\CCS-Letterhead-Foli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7E7C68-19BF-4F91-B30E-D53D5296F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CCS-Letterhead-Folio.dotx</Template>
  <TotalTime>7</TotalTime>
  <Pages>2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</dc:creator>
  <cp:keywords/>
  <dc:description/>
  <cp:lastModifiedBy>Jan Greoli Trayfalgar</cp:lastModifiedBy>
  <cp:revision>9</cp:revision>
  <cp:lastPrinted>2024-04-04T23:34:00Z</cp:lastPrinted>
  <dcterms:created xsi:type="dcterms:W3CDTF">2025-04-14T07:13:00Z</dcterms:created>
  <dcterms:modified xsi:type="dcterms:W3CDTF">2025-04-14T07:19:00Z</dcterms:modified>
</cp:coreProperties>
</file>